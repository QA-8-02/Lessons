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73EE3" w14:textId="332ACD7F" w:rsidR="00D46B6B" w:rsidRPr="002B1503" w:rsidRDefault="00B80A25" w:rsidP="00D46B6B">
      <w:pPr>
        <w:jc w:val="center"/>
        <w:rPr>
          <w:b/>
          <w:bCs/>
          <w:sz w:val="28"/>
          <w:szCs w:val="28"/>
          <w:u w:val="single"/>
        </w:rPr>
      </w:pPr>
      <w:r w:rsidRPr="002B1503">
        <w:rPr>
          <w:b/>
          <w:bCs/>
          <w:sz w:val="28"/>
          <w:szCs w:val="28"/>
          <w:u w:val="single"/>
          <w:rtl/>
        </w:rPr>
        <w:t>התקנת</w:t>
      </w:r>
      <w:r w:rsidRPr="002B1503">
        <w:rPr>
          <w:b/>
          <w:bCs/>
          <w:sz w:val="28"/>
          <w:szCs w:val="28"/>
          <w:u w:val="single"/>
        </w:rPr>
        <w:t xml:space="preserve"> </w:t>
      </w:r>
      <w:r w:rsidR="00D46B6B" w:rsidRPr="002B1503">
        <w:rPr>
          <w:b/>
          <w:bCs/>
          <w:sz w:val="28"/>
          <w:szCs w:val="28"/>
          <w:u w:val="single"/>
        </w:rPr>
        <w:t xml:space="preserve">SQL Server Express edition 2019 </w:t>
      </w:r>
    </w:p>
    <w:p w14:paraId="385656A5" w14:textId="77777777" w:rsidR="00D46B6B" w:rsidRDefault="00D46B6B" w:rsidP="00D46B6B">
      <w:pPr>
        <w:pStyle w:val="BodyText"/>
        <w:spacing w:before="11"/>
        <w:rPr>
          <w:sz w:val="26"/>
        </w:rPr>
      </w:pPr>
    </w:p>
    <w:p w14:paraId="6346B71B" w14:textId="77777777" w:rsidR="00D46B6B" w:rsidRDefault="00D46B6B" w:rsidP="00E835DD">
      <w:pPr>
        <w:pStyle w:val="BodyText"/>
        <w:spacing w:before="92"/>
        <w:ind w:left="38"/>
      </w:pPr>
      <w:r>
        <w:t>.1</w:t>
      </w:r>
      <w:r>
        <w:rPr>
          <w:rFonts w:hint="cs"/>
          <w:spacing w:val="48"/>
          <w:rtl/>
        </w:rPr>
        <w:t xml:space="preserve"> </w:t>
      </w:r>
      <w:r>
        <w:rPr>
          <w:rFonts w:hint="cs"/>
          <w:rtl/>
        </w:rPr>
        <w:t>להיכנס</w:t>
      </w:r>
      <w:r>
        <w:rPr>
          <w:rtl/>
        </w:rPr>
        <w:t xml:space="preserve"> ללינק הבא</w:t>
      </w:r>
      <w:r>
        <w:t>:</w:t>
      </w:r>
    </w:p>
    <w:p w14:paraId="2AEB655F" w14:textId="77777777" w:rsidR="00D46B6B" w:rsidRDefault="00746A5E" w:rsidP="00D46B6B">
      <w:pPr>
        <w:pStyle w:val="BodyText"/>
        <w:spacing w:before="182"/>
        <w:ind w:left="680"/>
        <w:rPr>
          <w:rFonts w:ascii="Carlito"/>
        </w:rPr>
      </w:pPr>
      <w:hyperlink r:id="rId7">
        <w:r w:rsidR="00D46B6B">
          <w:rPr>
            <w:rFonts w:ascii="Carlito"/>
            <w:color w:val="0000FF"/>
            <w:u w:val="single" w:color="0000FF"/>
          </w:rPr>
          <w:t>https://www.microsoft.com/en-us/sql-server/sql-server-downloads</w:t>
        </w:r>
      </w:hyperlink>
    </w:p>
    <w:p w14:paraId="239CA9D5" w14:textId="77777777" w:rsidR="00D46B6B" w:rsidRDefault="00D46B6B" w:rsidP="00E835DD">
      <w:pPr>
        <w:pStyle w:val="BodyText"/>
        <w:spacing w:before="182"/>
        <w:ind w:left="38"/>
        <w:rPr>
          <w:rFonts w:ascii="Carlito" w:cs="Carlito"/>
        </w:rPr>
      </w:pPr>
      <w:r>
        <w:t>.2</w:t>
      </w:r>
      <w:r>
        <w:rPr>
          <w:rFonts w:hint="cs"/>
          <w:spacing w:val="46"/>
          <w:rtl/>
        </w:rPr>
        <w:t xml:space="preserve"> </w:t>
      </w:r>
      <w:r>
        <w:rPr>
          <w:rFonts w:hint="cs"/>
          <w:rtl/>
        </w:rPr>
        <w:t>גללו</w:t>
      </w:r>
      <w:r>
        <w:rPr>
          <w:rtl/>
        </w:rPr>
        <w:t xml:space="preserve"> לתחתית המסך וללחוץ על לחצן</w:t>
      </w:r>
      <w:r>
        <w:rPr>
          <w:rFonts w:ascii="Carlito" w:cs="Carlito"/>
          <w:rtl/>
        </w:rPr>
        <w:t xml:space="preserve"> </w:t>
      </w:r>
      <w:r>
        <w:rPr>
          <w:rFonts w:ascii="Carlito" w:cs="Carlito"/>
        </w:rPr>
        <w:t>Now</w:t>
      </w:r>
      <w:r>
        <w:rPr>
          <w:rFonts w:ascii="Carlito" w:cs="Carlito"/>
          <w:rtl/>
        </w:rPr>
        <w:t xml:space="preserve"> </w:t>
      </w:r>
      <w:r>
        <w:rPr>
          <w:rFonts w:ascii="Carlito" w:cs="Carlito"/>
        </w:rPr>
        <w:t>Download</w:t>
      </w:r>
    </w:p>
    <w:p w14:paraId="4C2C0C52" w14:textId="77777777" w:rsidR="00D46B6B" w:rsidRDefault="00D46B6B" w:rsidP="00D46B6B">
      <w:pPr>
        <w:pStyle w:val="BodyText"/>
        <w:rPr>
          <w:sz w:val="20"/>
        </w:rPr>
      </w:pPr>
    </w:p>
    <w:p w14:paraId="50E18B9E" w14:textId="1FF99461" w:rsidR="00D46B6B" w:rsidRDefault="00D46B6B" w:rsidP="00D46B6B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7783CEB" wp14:editId="10FEF494">
                <wp:simplePos x="0" y="0"/>
                <wp:positionH relativeFrom="page">
                  <wp:posOffset>2337435</wp:posOffset>
                </wp:positionH>
                <wp:positionV relativeFrom="paragraph">
                  <wp:posOffset>178435</wp:posOffset>
                </wp:positionV>
                <wp:extent cx="2886710" cy="2325370"/>
                <wp:effectExtent l="3810" t="635" r="5080" b="762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6710" cy="2325370"/>
                          <a:chOff x="3681" y="281"/>
                          <a:chExt cx="4546" cy="3662"/>
                        </a:xfrm>
                      </wpg:grpSpPr>
                      <pic:pic xmlns:pic="http://schemas.openxmlformats.org/drawingml/2006/picture">
                        <pic:nvPicPr>
                          <pic:cNvPr id="5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1" y="281"/>
                            <a:ext cx="4528" cy="3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10"/>
                        <wps:cNvSpPr>
                          <a:spLocks/>
                        </wps:cNvSpPr>
                        <wps:spPr bwMode="auto">
                          <a:xfrm>
                            <a:off x="4251" y="2535"/>
                            <a:ext cx="3953" cy="1385"/>
                          </a:xfrm>
                          <a:custGeom>
                            <a:avLst/>
                            <a:gdLst>
                              <a:gd name="T0" fmla="+- 0 4251 4251"/>
                              <a:gd name="T1" fmla="*/ T0 w 3953"/>
                              <a:gd name="T2" fmla="+- 0 2766 2535"/>
                              <a:gd name="T3" fmla="*/ 2766 h 1385"/>
                              <a:gd name="T4" fmla="+- 0 4263 4251"/>
                              <a:gd name="T5" fmla="*/ T4 w 3953"/>
                              <a:gd name="T6" fmla="+- 0 2693 2535"/>
                              <a:gd name="T7" fmla="*/ 2693 h 1385"/>
                              <a:gd name="T8" fmla="+- 0 4296 4251"/>
                              <a:gd name="T9" fmla="*/ T8 w 3953"/>
                              <a:gd name="T10" fmla="+- 0 2630 2535"/>
                              <a:gd name="T11" fmla="*/ 2630 h 1385"/>
                              <a:gd name="T12" fmla="+- 0 4346 4251"/>
                              <a:gd name="T13" fmla="*/ T12 w 3953"/>
                              <a:gd name="T14" fmla="+- 0 2580 2535"/>
                              <a:gd name="T15" fmla="*/ 2580 h 1385"/>
                              <a:gd name="T16" fmla="+- 0 4409 4251"/>
                              <a:gd name="T17" fmla="*/ T16 w 3953"/>
                              <a:gd name="T18" fmla="+- 0 2547 2535"/>
                              <a:gd name="T19" fmla="*/ 2547 h 1385"/>
                              <a:gd name="T20" fmla="+- 0 4482 4251"/>
                              <a:gd name="T21" fmla="*/ T20 w 3953"/>
                              <a:gd name="T22" fmla="+- 0 2535 2535"/>
                              <a:gd name="T23" fmla="*/ 2535 h 1385"/>
                              <a:gd name="T24" fmla="+- 0 7973 4251"/>
                              <a:gd name="T25" fmla="*/ T24 w 3953"/>
                              <a:gd name="T26" fmla="+- 0 2535 2535"/>
                              <a:gd name="T27" fmla="*/ 2535 h 1385"/>
                              <a:gd name="T28" fmla="+- 0 8046 4251"/>
                              <a:gd name="T29" fmla="*/ T28 w 3953"/>
                              <a:gd name="T30" fmla="+- 0 2547 2535"/>
                              <a:gd name="T31" fmla="*/ 2547 h 1385"/>
                              <a:gd name="T32" fmla="+- 0 8109 4251"/>
                              <a:gd name="T33" fmla="*/ T32 w 3953"/>
                              <a:gd name="T34" fmla="+- 0 2580 2535"/>
                              <a:gd name="T35" fmla="*/ 2580 h 1385"/>
                              <a:gd name="T36" fmla="+- 0 8159 4251"/>
                              <a:gd name="T37" fmla="*/ T36 w 3953"/>
                              <a:gd name="T38" fmla="+- 0 2630 2535"/>
                              <a:gd name="T39" fmla="*/ 2630 h 1385"/>
                              <a:gd name="T40" fmla="+- 0 8192 4251"/>
                              <a:gd name="T41" fmla="*/ T40 w 3953"/>
                              <a:gd name="T42" fmla="+- 0 2693 2535"/>
                              <a:gd name="T43" fmla="*/ 2693 h 1385"/>
                              <a:gd name="T44" fmla="+- 0 8204 4251"/>
                              <a:gd name="T45" fmla="*/ T44 w 3953"/>
                              <a:gd name="T46" fmla="+- 0 2766 2535"/>
                              <a:gd name="T47" fmla="*/ 2766 h 1385"/>
                              <a:gd name="T48" fmla="+- 0 8204 4251"/>
                              <a:gd name="T49" fmla="*/ T48 w 3953"/>
                              <a:gd name="T50" fmla="+- 0 3689 2535"/>
                              <a:gd name="T51" fmla="*/ 3689 h 1385"/>
                              <a:gd name="T52" fmla="+- 0 8192 4251"/>
                              <a:gd name="T53" fmla="*/ T52 w 3953"/>
                              <a:gd name="T54" fmla="+- 0 3762 2535"/>
                              <a:gd name="T55" fmla="*/ 3762 h 1385"/>
                              <a:gd name="T56" fmla="+- 0 8159 4251"/>
                              <a:gd name="T57" fmla="*/ T56 w 3953"/>
                              <a:gd name="T58" fmla="+- 0 3826 2535"/>
                              <a:gd name="T59" fmla="*/ 3826 h 1385"/>
                              <a:gd name="T60" fmla="+- 0 8109 4251"/>
                              <a:gd name="T61" fmla="*/ T60 w 3953"/>
                              <a:gd name="T62" fmla="+- 0 3876 2535"/>
                              <a:gd name="T63" fmla="*/ 3876 h 1385"/>
                              <a:gd name="T64" fmla="+- 0 8046 4251"/>
                              <a:gd name="T65" fmla="*/ T64 w 3953"/>
                              <a:gd name="T66" fmla="+- 0 3908 2535"/>
                              <a:gd name="T67" fmla="*/ 3908 h 1385"/>
                              <a:gd name="T68" fmla="+- 0 7973 4251"/>
                              <a:gd name="T69" fmla="*/ T68 w 3953"/>
                              <a:gd name="T70" fmla="+- 0 3920 2535"/>
                              <a:gd name="T71" fmla="*/ 3920 h 1385"/>
                              <a:gd name="T72" fmla="+- 0 4482 4251"/>
                              <a:gd name="T73" fmla="*/ T72 w 3953"/>
                              <a:gd name="T74" fmla="+- 0 3920 2535"/>
                              <a:gd name="T75" fmla="*/ 3920 h 1385"/>
                              <a:gd name="T76" fmla="+- 0 4409 4251"/>
                              <a:gd name="T77" fmla="*/ T76 w 3953"/>
                              <a:gd name="T78" fmla="+- 0 3908 2535"/>
                              <a:gd name="T79" fmla="*/ 3908 h 1385"/>
                              <a:gd name="T80" fmla="+- 0 4346 4251"/>
                              <a:gd name="T81" fmla="*/ T80 w 3953"/>
                              <a:gd name="T82" fmla="+- 0 3876 2535"/>
                              <a:gd name="T83" fmla="*/ 3876 h 1385"/>
                              <a:gd name="T84" fmla="+- 0 4296 4251"/>
                              <a:gd name="T85" fmla="*/ T84 w 3953"/>
                              <a:gd name="T86" fmla="+- 0 3826 2535"/>
                              <a:gd name="T87" fmla="*/ 3826 h 1385"/>
                              <a:gd name="T88" fmla="+- 0 4263 4251"/>
                              <a:gd name="T89" fmla="*/ T88 w 3953"/>
                              <a:gd name="T90" fmla="+- 0 3762 2535"/>
                              <a:gd name="T91" fmla="*/ 3762 h 1385"/>
                              <a:gd name="T92" fmla="+- 0 4251 4251"/>
                              <a:gd name="T93" fmla="*/ T92 w 3953"/>
                              <a:gd name="T94" fmla="+- 0 3689 2535"/>
                              <a:gd name="T95" fmla="*/ 3689 h 1385"/>
                              <a:gd name="T96" fmla="+- 0 4251 4251"/>
                              <a:gd name="T97" fmla="*/ T96 w 3953"/>
                              <a:gd name="T98" fmla="+- 0 2766 2535"/>
                              <a:gd name="T99" fmla="*/ 2766 h 1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953" h="1385">
                                <a:moveTo>
                                  <a:pt x="0" y="231"/>
                                </a:moveTo>
                                <a:lnTo>
                                  <a:pt x="12" y="158"/>
                                </a:lnTo>
                                <a:lnTo>
                                  <a:pt x="45" y="95"/>
                                </a:lnTo>
                                <a:lnTo>
                                  <a:pt x="95" y="45"/>
                                </a:lnTo>
                                <a:lnTo>
                                  <a:pt x="158" y="12"/>
                                </a:lnTo>
                                <a:lnTo>
                                  <a:pt x="231" y="0"/>
                                </a:lnTo>
                                <a:lnTo>
                                  <a:pt x="3722" y="0"/>
                                </a:lnTo>
                                <a:lnTo>
                                  <a:pt x="3795" y="12"/>
                                </a:lnTo>
                                <a:lnTo>
                                  <a:pt x="3858" y="45"/>
                                </a:lnTo>
                                <a:lnTo>
                                  <a:pt x="3908" y="95"/>
                                </a:lnTo>
                                <a:lnTo>
                                  <a:pt x="3941" y="158"/>
                                </a:lnTo>
                                <a:lnTo>
                                  <a:pt x="3953" y="231"/>
                                </a:lnTo>
                                <a:lnTo>
                                  <a:pt x="3953" y="1154"/>
                                </a:lnTo>
                                <a:lnTo>
                                  <a:pt x="3941" y="1227"/>
                                </a:lnTo>
                                <a:lnTo>
                                  <a:pt x="3908" y="1291"/>
                                </a:lnTo>
                                <a:lnTo>
                                  <a:pt x="3858" y="1341"/>
                                </a:lnTo>
                                <a:lnTo>
                                  <a:pt x="3795" y="1373"/>
                                </a:lnTo>
                                <a:lnTo>
                                  <a:pt x="3722" y="1385"/>
                                </a:lnTo>
                                <a:lnTo>
                                  <a:pt x="231" y="1385"/>
                                </a:lnTo>
                                <a:lnTo>
                                  <a:pt x="158" y="1373"/>
                                </a:lnTo>
                                <a:lnTo>
                                  <a:pt x="95" y="1341"/>
                                </a:lnTo>
                                <a:lnTo>
                                  <a:pt x="45" y="1291"/>
                                </a:lnTo>
                                <a:lnTo>
                                  <a:pt x="12" y="1227"/>
                                </a:lnTo>
                                <a:lnTo>
                                  <a:pt x="0" y="1154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EF7C6" id="Group 56" o:spid="_x0000_s1026" style="position:absolute;margin-left:184.05pt;margin-top:14.05pt;width:227.3pt;height:183.1pt;z-index:-251653120;mso-wrap-distance-left:0;mso-wrap-distance-right:0;mso-position-horizontal-relative:page" coordorigin="3681,281" coordsize="4546,3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3681;top:281;width:4528;height:3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">
                  <v:imagedata r:id="rId9" o:title=""/>
                </v:shape>
                <v:shape id="Freeform 10" o:spid="_x0000_s1028" style="position:absolute;left:4251;top:2535;width:3953;height:1385;visibility:visible;mso-wrap-style:square;v-text-anchor:top" coordsize="3953,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" path="m,231l12,158,45,95,95,45,158,12,231,,3722,r73,12l3858,45r50,50l3941,158r12,73l3953,1154r-12,73l3908,1291r-50,50l3795,1373r-73,12l231,1385r-73,-12l95,1341,45,1291,12,1227,,1154,,231xe" filled="f" strokecolor="red" strokeweight="2.25pt">
                  <v:path arrowok="t" o:connecttype="custom" o:connectlocs="0,2766;12,2693;45,2630;95,2580;158,2547;231,2535;3722,2535;3795,2547;3858,2580;3908,2630;3941,2693;3953,2766;3953,3689;3941,3762;3908,3826;3858,3876;3795,3908;3722,3920;231,3920;158,3908;95,3876;45,3826;12,3762;0,3689;0,2766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7B60077" w14:textId="77777777" w:rsidR="00D46B6B" w:rsidRDefault="00D46B6B" w:rsidP="00D46B6B">
      <w:pPr>
        <w:pStyle w:val="BodyText"/>
        <w:spacing w:before="1"/>
        <w:rPr>
          <w:sz w:val="19"/>
        </w:rPr>
      </w:pPr>
    </w:p>
    <w:p w14:paraId="1C3CCDCB" w14:textId="77777777" w:rsidR="00D46B6B" w:rsidRDefault="00D46B6B" w:rsidP="00E835DD">
      <w:pPr>
        <w:pStyle w:val="BodyText"/>
        <w:spacing w:before="89"/>
        <w:ind w:right="1036"/>
        <w:rPr>
          <w:rFonts w:ascii="Carlito" w:cs="Carlito"/>
        </w:rPr>
      </w:pPr>
      <w:r>
        <w:t>.3</w:t>
      </w:r>
      <w:r>
        <w:rPr>
          <w:rFonts w:hint="cs"/>
          <w:spacing w:val="44"/>
          <w:rtl/>
        </w:rPr>
        <w:t xml:space="preserve"> </w:t>
      </w:r>
      <w:r>
        <w:rPr>
          <w:rFonts w:hint="cs"/>
          <w:rtl/>
        </w:rPr>
        <w:t>בתום</w:t>
      </w:r>
      <w:r>
        <w:rPr>
          <w:rtl/>
        </w:rPr>
        <w:t xml:space="preserve"> ההורדה תוכלו למצוא את קובץ ההתקנה בתחתית המסך או </w:t>
      </w:r>
      <w:proofErr w:type="gramStart"/>
      <w:r>
        <w:rPr>
          <w:rtl/>
        </w:rPr>
        <w:t>בתיקיית</w:t>
      </w:r>
      <w:r>
        <w:rPr>
          <w:rFonts w:ascii="Carlito" w:cs="Carlito"/>
          <w:rtl/>
        </w:rPr>
        <w:t xml:space="preserve"> </w:t>
      </w:r>
      <w:r>
        <w:t>,</w:t>
      </w:r>
      <w:r>
        <w:rPr>
          <w:rFonts w:ascii="Carlito" w:cs="Carlito"/>
        </w:rPr>
        <w:t>Download</w:t>
      </w:r>
      <w:proofErr w:type="gramEnd"/>
    </w:p>
    <w:p w14:paraId="63AFA243" w14:textId="77777777" w:rsidR="00D46B6B" w:rsidRDefault="00D46B6B" w:rsidP="00D46B6B">
      <w:pPr>
        <w:pStyle w:val="BodyText"/>
        <w:spacing w:before="21"/>
        <w:ind w:right="7274"/>
        <w:jc w:val="right"/>
      </w:pPr>
      <w:r>
        <w:rPr>
          <w:rtl/>
        </w:rPr>
        <w:t>וללחוץ עליו</w:t>
      </w:r>
      <w:r>
        <w:t>.</w:t>
      </w:r>
    </w:p>
    <w:p w14:paraId="63F0C30C" w14:textId="77777777" w:rsidR="00D46B6B" w:rsidRDefault="00D46B6B" w:rsidP="00D46B6B">
      <w:pPr>
        <w:pStyle w:val="BodyText"/>
        <w:rPr>
          <w:sz w:val="20"/>
        </w:rPr>
      </w:pPr>
    </w:p>
    <w:p w14:paraId="1D1945CB" w14:textId="77777777" w:rsidR="00B80A25" w:rsidRDefault="00D46B6B" w:rsidP="00B80A25">
      <w:pPr>
        <w:pStyle w:val="BodyText"/>
        <w:spacing w:before="5"/>
        <w:rPr>
          <w:rtl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6BB92F2" wp14:editId="15014667">
            <wp:simplePos x="0" y="0"/>
            <wp:positionH relativeFrom="page">
              <wp:posOffset>778509</wp:posOffset>
            </wp:positionH>
            <wp:positionV relativeFrom="paragraph">
              <wp:posOffset>167008</wp:posOffset>
            </wp:positionV>
            <wp:extent cx="5580722" cy="298989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22" cy="298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00AA0" w14:textId="77777777" w:rsidR="00B80A25" w:rsidRDefault="00B80A25" w:rsidP="00B80A25">
      <w:pPr>
        <w:pStyle w:val="BodyText"/>
        <w:spacing w:before="5"/>
        <w:rPr>
          <w:rtl/>
        </w:rPr>
      </w:pPr>
    </w:p>
    <w:p w14:paraId="1CBF3FAE" w14:textId="6D9743C7" w:rsidR="00D46B6B" w:rsidRDefault="00D46B6B" w:rsidP="00B80A25">
      <w:pPr>
        <w:pStyle w:val="BodyText"/>
        <w:spacing w:before="5"/>
        <w:rPr>
          <w:rFonts w:ascii="Carlito" w:hAnsi="Carlito" w:cs="Carlito"/>
        </w:rPr>
      </w:pPr>
      <w:r>
        <w:t>.4</w:t>
      </w:r>
      <w:r>
        <w:rPr>
          <w:rFonts w:hint="cs"/>
          <w:spacing w:val="57"/>
          <w:rtl/>
        </w:rPr>
        <w:t xml:space="preserve"> </w:t>
      </w:r>
      <w:r>
        <w:rPr>
          <w:rFonts w:hint="cs"/>
          <w:rtl/>
        </w:rPr>
        <w:t>ייפתח</w:t>
      </w:r>
      <w:r>
        <w:rPr>
          <w:rtl/>
        </w:rPr>
        <w:t xml:space="preserve"> מסך הבא</w:t>
      </w:r>
      <w:r>
        <w:rPr>
          <w:rFonts w:ascii="Times New Roman" w:hAnsi="Times New Roman" w:cs="Times New Roman"/>
          <w:rtl/>
        </w:rPr>
        <w:t xml:space="preserve"> </w:t>
      </w:r>
      <w:r>
        <w:rPr>
          <w:rFonts w:ascii="Wingdings" w:hAnsi="Wingdings" w:cs="Wingdings"/>
        </w:rPr>
        <w:t></w:t>
      </w:r>
      <w:r>
        <w:rPr>
          <w:rtl/>
        </w:rPr>
        <w:t xml:space="preserve"> לבחור ב</w:t>
      </w:r>
      <w:r>
        <w:t>-</w:t>
      </w:r>
      <w:r>
        <w:rPr>
          <w:rFonts w:ascii="Carlito" w:hAnsi="Carlito" w:cs="Carlito"/>
          <w:rtl/>
        </w:rPr>
        <w:t xml:space="preserve"> </w:t>
      </w:r>
      <w:r>
        <w:t>:</w:t>
      </w:r>
      <w:r>
        <w:rPr>
          <w:rFonts w:ascii="Carlito" w:hAnsi="Carlito" w:cs="Carlito"/>
        </w:rPr>
        <w:t>Basic</w:t>
      </w:r>
    </w:p>
    <w:p w14:paraId="0220CA83" w14:textId="77777777" w:rsidR="00D46B6B" w:rsidRDefault="00D46B6B" w:rsidP="00D46B6B">
      <w:pPr>
        <w:pStyle w:val="BodyText"/>
        <w:rPr>
          <w:sz w:val="20"/>
        </w:rPr>
      </w:pPr>
    </w:p>
    <w:p w14:paraId="3F05C4DA" w14:textId="6709A1BE" w:rsidR="00D46B6B" w:rsidRDefault="00D46B6B" w:rsidP="00D46B6B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5AC5FB8E" wp14:editId="4E928BCA">
                <wp:simplePos x="0" y="0"/>
                <wp:positionH relativeFrom="page">
                  <wp:posOffset>2142490</wp:posOffset>
                </wp:positionH>
                <wp:positionV relativeFrom="paragraph">
                  <wp:posOffset>116840</wp:posOffset>
                </wp:positionV>
                <wp:extent cx="3260725" cy="2578100"/>
                <wp:effectExtent l="8890" t="0" r="0" b="508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0725" cy="2578100"/>
                          <a:chOff x="3374" y="184"/>
                          <a:chExt cx="5135" cy="4060"/>
                        </a:xfrm>
                      </wpg:grpSpPr>
                      <pic:pic xmlns:pic="http://schemas.openxmlformats.org/drawingml/2006/picture">
                        <pic:nvPicPr>
                          <pic:cNvPr id="5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8" y="183"/>
                            <a:ext cx="5121" cy="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Freeform 13"/>
                        <wps:cNvSpPr>
                          <a:spLocks/>
                        </wps:cNvSpPr>
                        <wps:spPr bwMode="auto">
                          <a:xfrm>
                            <a:off x="3396" y="1253"/>
                            <a:ext cx="1874" cy="1684"/>
                          </a:xfrm>
                          <a:custGeom>
                            <a:avLst/>
                            <a:gdLst>
                              <a:gd name="T0" fmla="+- 0 3396 3396"/>
                              <a:gd name="T1" fmla="*/ T0 w 1874"/>
                              <a:gd name="T2" fmla="+- 0 1534 1253"/>
                              <a:gd name="T3" fmla="*/ 1534 h 1684"/>
                              <a:gd name="T4" fmla="+- 0 3406 3396"/>
                              <a:gd name="T5" fmla="*/ T4 w 1874"/>
                              <a:gd name="T6" fmla="+- 0 1459 1253"/>
                              <a:gd name="T7" fmla="*/ 1459 h 1684"/>
                              <a:gd name="T8" fmla="+- 0 3434 3396"/>
                              <a:gd name="T9" fmla="*/ T8 w 1874"/>
                              <a:gd name="T10" fmla="+- 0 1392 1253"/>
                              <a:gd name="T11" fmla="*/ 1392 h 1684"/>
                              <a:gd name="T12" fmla="+- 0 3478 3396"/>
                              <a:gd name="T13" fmla="*/ T12 w 1874"/>
                              <a:gd name="T14" fmla="+- 0 1336 1253"/>
                              <a:gd name="T15" fmla="*/ 1336 h 1684"/>
                              <a:gd name="T16" fmla="+- 0 3535 3396"/>
                              <a:gd name="T17" fmla="*/ T16 w 1874"/>
                              <a:gd name="T18" fmla="+- 0 1292 1253"/>
                              <a:gd name="T19" fmla="*/ 1292 h 1684"/>
                              <a:gd name="T20" fmla="+- 0 3602 3396"/>
                              <a:gd name="T21" fmla="*/ T20 w 1874"/>
                              <a:gd name="T22" fmla="+- 0 1263 1253"/>
                              <a:gd name="T23" fmla="*/ 1263 h 1684"/>
                              <a:gd name="T24" fmla="+- 0 3677 3396"/>
                              <a:gd name="T25" fmla="*/ T24 w 1874"/>
                              <a:gd name="T26" fmla="+- 0 1253 1253"/>
                              <a:gd name="T27" fmla="*/ 1253 h 1684"/>
                              <a:gd name="T28" fmla="+- 0 4989 3396"/>
                              <a:gd name="T29" fmla="*/ T28 w 1874"/>
                              <a:gd name="T30" fmla="+- 0 1253 1253"/>
                              <a:gd name="T31" fmla="*/ 1253 h 1684"/>
                              <a:gd name="T32" fmla="+- 0 5064 3396"/>
                              <a:gd name="T33" fmla="*/ T32 w 1874"/>
                              <a:gd name="T34" fmla="+- 0 1263 1253"/>
                              <a:gd name="T35" fmla="*/ 1263 h 1684"/>
                              <a:gd name="T36" fmla="+- 0 5131 3396"/>
                              <a:gd name="T37" fmla="*/ T36 w 1874"/>
                              <a:gd name="T38" fmla="+- 0 1292 1253"/>
                              <a:gd name="T39" fmla="*/ 1292 h 1684"/>
                              <a:gd name="T40" fmla="+- 0 5188 3396"/>
                              <a:gd name="T41" fmla="*/ T40 w 1874"/>
                              <a:gd name="T42" fmla="+- 0 1336 1253"/>
                              <a:gd name="T43" fmla="*/ 1336 h 1684"/>
                              <a:gd name="T44" fmla="+- 0 5232 3396"/>
                              <a:gd name="T45" fmla="*/ T44 w 1874"/>
                              <a:gd name="T46" fmla="+- 0 1392 1253"/>
                              <a:gd name="T47" fmla="*/ 1392 h 1684"/>
                              <a:gd name="T48" fmla="+- 0 5260 3396"/>
                              <a:gd name="T49" fmla="*/ T48 w 1874"/>
                              <a:gd name="T50" fmla="+- 0 1459 1253"/>
                              <a:gd name="T51" fmla="*/ 1459 h 1684"/>
                              <a:gd name="T52" fmla="+- 0 5270 3396"/>
                              <a:gd name="T53" fmla="*/ T52 w 1874"/>
                              <a:gd name="T54" fmla="+- 0 1534 1253"/>
                              <a:gd name="T55" fmla="*/ 1534 h 1684"/>
                              <a:gd name="T56" fmla="+- 0 5270 3396"/>
                              <a:gd name="T57" fmla="*/ T56 w 1874"/>
                              <a:gd name="T58" fmla="+- 0 2657 1253"/>
                              <a:gd name="T59" fmla="*/ 2657 h 1684"/>
                              <a:gd name="T60" fmla="+- 0 5260 3396"/>
                              <a:gd name="T61" fmla="*/ T60 w 1874"/>
                              <a:gd name="T62" fmla="+- 0 2731 1253"/>
                              <a:gd name="T63" fmla="*/ 2731 h 1684"/>
                              <a:gd name="T64" fmla="+- 0 5232 3396"/>
                              <a:gd name="T65" fmla="*/ T64 w 1874"/>
                              <a:gd name="T66" fmla="+- 0 2798 1253"/>
                              <a:gd name="T67" fmla="*/ 2798 h 1684"/>
                              <a:gd name="T68" fmla="+- 0 5188 3396"/>
                              <a:gd name="T69" fmla="*/ T68 w 1874"/>
                              <a:gd name="T70" fmla="+- 0 2855 1253"/>
                              <a:gd name="T71" fmla="*/ 2855 h 1684"/>
                              <a:gd name="T72" fmla="+- 0 5131 3396"/>
                              <a:gd name="T73" fmla="*/ T72 w 1874"/>
                              <a:gd name="T74" fmla="+- 0 2899 1253"/>
                              <a:gd name="T75" fmla="*/ 2899 h 1684"/>
                              <a:gd name="T76" fmla="+- 0 5064 3396"/>
                              <a:gd name="T77" fmla="*/ T76 w 1874"/>
                              <a:gd name="T78" fmla="+- 0 2927 1253"/>
                              <a:gd name="T79" fmla="*/ 2927 h 1684"/>
                              <a:gd name="T80" fmla="+- 0 4989 3396"/>
                              <a:gd name="T81" fmla="*/ T80 w 1874"/>
                              <a:gd name="T82" fmla="+- 0 2937 1253"/>
                              <a:gd name="T83" fmla="*/ 2937 h 1684"/>
                              <a:gd name="T84" fmla="+- 0 3677 3396"/>
                              <a:gd name="T85" fmla="*/ T84 w 1874"/>
                              <a:gd name="T86" fmla="+- 0 2937 1253"/>
                              <a:gd name="T87" fmla="*/ 2937 h 1684"/>
                              <a:gd name="T88" fmla="+- 0 3602 3396"/>
                              <a:gd name="T89" fmla="*/ T88 w 1874"/>
                              <a:gd name="T90" fmla="+- 0 2927 1253"/>
                              <a:gd name="T91" fmla="*/ 2927 h 1684"/>
                              <a:gd name="T92" fmla="+- 0 3535 3396"/>
                              <a:gd name="T93" fmla="*/ T92 w 1874"/>
                              <a:gd name="T94" fmla="+- 0 2899 1253"/>
                              <a:gd name="T95" fmla="*/ 2899 h 1684"/>
                              <a:gd name="T96" fmla="+- 0 3478 3396"/>
                              <a:gd name="T97" fmla="*/ T96 w 1874"/>
                              <a:gd name="T98" fmla="+- 0 2855 1253"/>
                              <a:gd name="T99" fmla="*/ 2855 h 1684"/>
                              <a:gd name="T100" fmla="+- 0 3434 3396"/>
                              <a:gd name="T101" fmla="*/ T100 w 1874"/>
                              <a:gd name="T102" fmla="+- 0 2798 1253"/>
                              <a:gd name="T103" fmla="*/ 2798 h 1684"/>
                              <a:gd name="T104" fmla="+- 0 3406 3396"/>
                              <a:gd name="T105" fmla="*/ T104 w 1874"/>
                              <a:gd name="T106" fmla="+- 0 2731 1253"/>
                              <a:gd name="T107" fmla="*/ 2731 h 1684"/>
                              <a:gd name="T108" fmla="+- 0 3396 3396"/>
                              <a:gd name="T109" fmla="*/ T108 w 1874"/>
                              <a:gd name="T110" fmla="+- 0 2657 1253"/>
                              <a:gd name="T111" fmla="*/ 2657 h 1684"/>
                              <a:gd name="T112" fmla="+- 0 3396 3396"/>
                              <a:gd name="T113" fmla="*/ T112 w 1874"/>
                              <a:gd name="T114" fmla="+- 0 1534 1253"/>
                              <a:gd name="T115" fmla="*/ 1534 h 1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874" h="1684">
                                <a:moveTo>
                                  <a:pt x="0" y="281"/>
                                </a:moveTo>
                                <a:lnTo>
                                  <a:pt x="10" y="206"/>
                                </a:lnTo>
                                <a:lnTo>
                                  <a:pt x="38" y="139"/>
                                </a:lnTo>
                                <a:lnTo>
                                  <a:pt x="82" y="83"/>
                                </a:lnTo>
                                <a:lnTo>
                                  <a:pt x="139" y="39"/>
                                </a:lnTo>
                                <a:lnTo>
                                  <a:pt x="206" y="10"/>
                                </a:lnTo>
                                <a:lnTo>
                                  <a:pt x="281" y="0"/>
                                </a:lnTo>
                                <a:lnTo>
                                  <a:pt x="1593" y="0"/>
                                </a:lnTo>
                                <a:lnTo>
                                  <a:pt x="1668" y="10"/>
                                </a:lnTo>
                                <a:lnTo>
                                  <a:pt x="1735" y="39"/>
                                </a:lnTo>
                                <a:lnTo>
                                  <a:pt x="1792" y="83"/>
                                </a:lnTo>
                                <a:lnTo>
                                  <a:pt x="1836" y="139"/>
                                </a:lnTo>
                                <a:lnTo>
                                  <a:pt x="1864" y="206"/>
                                </a:lnTo>
                                <a:lnTo>
                                  <a:pt x="1874" y="281"/>
                                </a:lnTo>
                                <a:lnTo>
                                  <a:pt x="1874" y="1404"/>
                                </a:lnTo>
                                <a:lnTo>
                                  <a:pt x="1864" y="1478"/>
                                </a:lnTo>
                                <a:lnTo>
                                  <a:pt x="1836" y="1545"/>
                                </a:lnTo>
                                <a:lnTo>
                                  <a:pt x="1792" y="1602"/>
                                </a:lnTo>
                                <a:lnTo>
                                  <a:pt x="1735" y="1646"/>
                                </a:lnTo>
                                <a:lnTo>
                                  <a:pt x="1668" y="1674"/>
                                </a:lnTo>
                                <a:lnTo>
                                  <a:pt x="1593" y="1684"/>
                                </a:lnTo>
                                <a:lnTo>
                                  <a:pt x="281" y="1684"/>
                                </a:lnTo>
                                <a:lnTo>
                                  <a:pt x="206" y="1674"/>
                                </a:lnTo>
                                <a:lnTo>
                                  <a:pt x="139" y="1646"/>
                                </a:lnTo>
                                <a:lnTo>
                                  <a:pt x="82" y="1602"/>
                                </a:lnTo>
                                <a:lnTo>
                                  <a:pt x="38" y="1545"/>
                                </a:lnTo>
                                <a:lnTo>
                                  <a:pt x="10" y="1478"/>
                                </a:lnTo>
                                <a:lnTo>
                                  <a:pt x="0" y="1404"/>
                                </a:lnTo>
                                <a:lnTo>
                                  <a:pt x="0" y="2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2831E" id="Group 53" o:spid="_x0000_s1026" style="position:absolute;margin-left:168.7pt;margin-top:9.2pt;width:256.75pt;height:203pt;z-index:-251652096;mso-wrap-distance-left:0;mso-wrap-distance-right:0;mso-position-horizontal-relative:page" coordorigin="3374,184" coordsize="5135,4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nfBT/mM/8AbH/2pXmNenfBT/mM/wDbH/2pSYHCeKf+Rn1f/r8m/wDQzWZWn4p/5GfV/wDr&#10;8m/9DNZlABRRRT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074Kf8xn/ALY/+1K8xr07&#10;4Kf8xn/tj/7UpMDhPFP/ACM+r/8AX5N/6GazK0/FP/Iz6v8A9fk3/oZrMoA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nfBT/mM/wDbH/2pXmNenfBT/mM/9sf/AGpSYHCeKf8AkZ9X&#10;/wCvyb/0M1mVp+Kf+Rn1f/r8m/8AQzWZQAUUUU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9O+Cn/MZ/7Y/+1K8xr074Kf8AMZ/7Y/8AtSkwOE8U/wDIz6v/ANfk3/oZrMrT8U/8jPq//X5N&#10;/wChmsygAooo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6d8FP+Yz/2x/8AaleY16d8&#10;FP8AmM/9sf8A2pSYHCeKf+Rn1f8A6/Jv/QzWZWn4p/5GfV/+vyb/ANDNZlABRRRT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074Kf8AMZ/7Y/8AtSvMa9O+Cn/MZ/7Y/wDtSkwOE8U/8jPq&#10;/wD1+Tf+hmsytPxT/wAjPq//AF+Tf+hmsygAooop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6d8FP8AmM/9sf8A2pXmNenfBT/mM/8AbH/2pSYHCeKf+Rn1f/r8m/8AQzWZWn4p/wCRn1f/&#10;AK/Jv/QzWZQA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9O+Cn/MZ/7Y/wDtSvMa&#10;9O+Cn/MZ/wC2P/tSkwOE8U/8jPq//X5N/wChmsytPxT/AMjPq/8A1+Tf+hmsygAooop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">
                <v:shape id="Picture 12" o:spid="_x0000_s1027" type="#_x0000_t75" style="position:absolute;left:3388;top:183;width:5121;height: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">
                  <v:imagedata r:id="rId12" o:title=""/>
                </v:shape>
                <v:shape id="Freeform 13" o:spid="_x0000_s1028" style="position:absolute;left:3396;top:1253;width:1874;height:1684;visibility:visible;mso-wrap-style:square;v-text-anchor:top" coordsize="1874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" path="m,281l10,206,38,139,82,83,139,39,206,10,281,,1593,r75,10l1735,39r57,44l1836,139r28,67l1874,281r,1123l1864,1478r-28,67l1792,1602r-57,44l1668,1674r-75,10l281,1684r-75,-10l139,1646,82,1602,38,1545,10,1478,,1404,,281xe" filled="f" strokecolor="red" strokeweight="2.25pt">
                  <v:path arrowok="t" o:connecttype="custom" o:connectlocs="0,1534;10,1459;38,1392;82,1336;139,1292;206,1263;281,1253;1593,1253;1668,1263;1735,1292;1792,1336;1836,1392;1864,1459;1874,1534;1874,2657;1864,2731;1836,2798;1792,2855;1735,2899;1668,2927;1593,2937;281,2937;206,2927;139,2899;82,2855;38,2798;10,2731;0,2657;0,1534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B5DC10D" w14:textId="77777777" w:rsidR="00D46B6B" w:rsidRDefault="00D46B6B" w:rsidP="00D46B6B">
      <w:pPr>
        <w:pStyle w:val="BodyText"/>
        <w:spacing w:before="8"/>
        <w:rPr>
          <w:sz w:val="26"/>
        </w:rPr>
      </w:pPr>
    </w:p>
    <w:p w14:paraId="36C4091B" w14:textId="0ABCC585" w:rsidR="00D46B6B" w:rsidRDefault="00D46B6B" w:rsidP="00E835DD">
      <w:pPr>
        <w:pStyle w:val="BodyText"/>
        <w:spacing w:before="90"/>
        <w:ind w:right="920"/>
        <w:rPr>
          <w:rFonts w:ascii="Carlito" w:cs="Carlito"/>
        </w:rPr>
      </w:pPr>
      <w:r>
        <w:t>.5</w:t>
      </w:r>
      <w:r>
        <w:rPr>
          <w:rFonts w:hint="cs"/>
          <w:spacing w:val="34"/>
          <w:rtl/>
        </w:rPr>
        <w:t xml:space="preserve"> </w:t>
      </w:r>
      <w:r>
        <w:rPr>
          <w:rFonts w:hint="cs"/>
          <w:rtl/>
        </w:rPr>
        <w:t>במידה</w:t>
      </w:r>
      <w:r>
        <w:rPr>
          <w:rtl/>
        </w:rPr>
        <w:t xml:space="preserve"> ונפתחת תיבת דו שיח </w:t>
      </w:r>
      <w:r w:rsidR="00B26702">
        <w:rPr>
          <w:rFonts w:hint="cs"/>
          <w:rtl/>
        </w:rPr>
        <w:t>זאת,</w:t>
      </w:r>
      <w:r>
        <w:rPr>
          <w:rtl/>
        </w:rPr>
        <w:t xml:space="preserve"> יש לבצע התקנה בשפה האנגלית</w:t>
      </w:r>
      <w:r>
        <w:t>.</w:t>
      </w:r>
      <w:r>
        <w:rPr>
          <w:rtl/>
        </w:rPr>
        <w:t xml:space="preserve"> לכן ללחוץ על</w:t>
      </w:r>
      <w:r>
        <w:rPr>
          <w:rFonts w:ascii="Carlito" w:cs="Carlito"/>
          <w:rtl/>
        </w:rPr>
        <w:t xml:space="preserve"> </w:t>
      </w:r>
      <w:r>
        <w:rPr>
          <w:rFonts w:ascii="Carlito" w:cs="Carlito"/>
        </w:rPr>
        <w:t>YES</w:t>
      </w:r>
    </w:p>
    <w:p w14:paraId="199E348A" w14:textId="2DF87931" w:rsidR="00D46B6B" w:rsidRDefault="00D46B6B" w:rsidP="00D46B6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8505DE9" wp14:editId="09341439">
                <wp:simplePos x="0" y="0"/>
                <wp:positionH relativeFrom="page">
                  <wp:posOffset>1732280</wp:posOffset>
                </wp:positionH>
                <wp:positionV relativeFrom="paragraph">
                  <wp:posOffset>125095</wp:posOffset>
                </wp:positionV>
                <wp:extent cx="4086225" cy="1805305"/>
                <wp:effectExtent l="0" t="0" r="1270" b="4445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6225" cy="1805305"/>
                          <a:chOff x="2728" y="197"/>
                          <a:chExt cx="6435" cy="2843"/>
                        </a:xfrm>
                      </wpg:grpSpPr>
                      <pic:pic xmlns:pic="http://schemas.openxmlformats.org/drawingml/2006/picture">
                        <pic:nvPicPr>
                          <pic:cNvPr id="5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8" y="197"/>
                            <a:ext cx="6435" cy="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Freeform 16"/>
                        <wps:cNvSpPr>
                          <a:spLocks/>
                        </wps:cNvSpPr>
                        <wps:spPr bwMode="auto">
                          <a:xfrm>
                            <a:off x="5909" y="2094"/>
                            <a:ext cx="1833" cy="923"/>
                          </a:xfrm>
                          <a:custGeom>
                            <a:avLst/>
                            <a:gdLst>
                              <a:gd name="T0" fmla="+- 0 5909 5909"/>
                              <a:gd name="T1" fmla="*/ T0 w 1833"/>
                              <a:gd name="T2" fmla="+- 0 2248 2094"/>
                              <a:gd name="T3" fmla="*/ 2248 h 923"/>
                              <a:gd name="T4" fmla="+- 0 5921 5909"/>
                              <a:gd name="T5" fmla="*/ T4 w 1833"/>
                              <a:gd name="T6" fmla="+- 0 2188 2094"/>
                              <a:gd name="T7" fmla="*/ 2188 h 923"/>
                              <a:gd name="T8" fmla="+- 0 5954 5909"/>
                              <a:gd name="T9" fmla="*/ T8 w 1833"/>
                              <a:gd name="T10" fmla="+- 0 2139 2094"/>
                              <a:gd name="T11" fmla="*/ 2139 h 923"/>
                              <a:gd name="T12" fmla="+- 0 6003 5909"/>
                              <a:gd name="T13" fmla="*/ T12 w 1833"/>
                              <a:gd name="T14" fmla="+- 0 2107 2094"/>
                              <a:gd name="T15" fmla="*/ 2107 h 923"/>
                              <a:gd name="T16" fmla="+- 0 6063 5909"/>
                              <a:gd name="T17" fmla="*/ T16 w 1833"/>
                              <a:gd name="T18" fmla="+- 0 2094 2094"/>
                              <a:gd name="T19" fmla="*/ 2094 h 923"/>
                              <a:gd name="T20" fmla="+- 0 7588 5909"/>
                              <a:gd name="T21" fmla="*/ T20 w 1833"/>
                              <a:gd name="T22" fmla="+- 0 2094 2094"/>
                              <a:gd name="T23" fmla="*/ 2094 h 923"/>
                              <a:gd name="T24" fmla="+- 0 7648 5909"/>
                              <a:gd name="T25" fmla="*/ T24 w 1833"/>
                              <a:gd name="T26" fmla="+- 0 2107 2094"/>
                              <a:gd name="T27" fmla="*/ 2107 h 923"/>
                              <a:gd name="T28" fmla="+- 0 7697 5909"/>
                              <a:gd name="T29" fmla="*/ T28 w 1833"/>
                              <a:gd name="T30" fmla="+- 0 2139 2094"/>
                              <a:gd name="T31" fmla="*/ 2139 h 923"/>
                              <a:gd name="T32" fmla="+- 0 7730 5909"/>
                              <a:gd name="T33" fmla="*/ T32 w 1833"/>
                              <a:gd name="T34" fmla="+- 0 2188 2094"/>
                              <a:gd name="T35" fmla="*/ 2188 h 923"/>
                              <a:gd name="T36" fmla="+- 0 7742 5909"/>
                              <a:gd name="T37" fmla="*/ T36 w 1833"/>
                              <a:gd name="T38" fmla="+- 0 2248 2094"/>
                              <a:gd name="T39" fmla="*/ 2248 h 923"/>
                              <a:gd name="T40" fmla="+- 0 7742 5909"/>
                              <a:gd name="T41" fmla="*/ T40 w 1833"/>
                              <a:gd name="T42" fmla="+- 0 2864 2094"/>
                              <a:gd name="T43" fmla="*/ 2864 h 923"/>
                              <a:gd name="T44" fmla="+- 0 7730 5909"/>
                              <a:gd name="T45" fmla="*/ T44 w 1833"/>
                              <a:gd name="T46" fmla="+- 0 2924 2094"/>
                              <a:gd name="T47" fmla="*/ 2924 h 923"/>
                              <a:gd name="T48" fmla="+- 0 7697 5909"/>
                              <a:gd name="T49" fmla="*/ T48 w 1833"/>
                              <a:gd name="T50" fmla="+- 0 2972 2094"/>
                              <a:gd name="T51" fmla="*/ 2972 h 923"/>
                              <a:gd name="T52" fmla="+- 0 7648 5909"/>
                              <a:gd name="T53" fmla="*/ T52 w 1833"/>
                              <a:gd name="T54" fmla="+- 0 3005 2094"/>
                              <a:gd name="T55" fmla="*/ 3005 h 923"/>
                              <a:gd name="T56" fmla="+- 0 7588 5909"/>
                              <a:gd name="T57" fmla="*/ T56 w 1833"/>
                              <a:gd name="T58" fmla="+- 0 3017 2094"/>
                              <a:gd name="T59" fmla="*/ 3017 h 923"/>
                              <a:gd name="T60" fmla="+- 0 6063 5909"/>
                              <a:gd name="T61" fmla="*/ T60 w 1833"/>
                              <a:gd name="T62" fmla="+- 0 3017 2094"/>
                              <a:gd name="T63" fmla="*/ 3017 h 923"/>
                              <a:gd name="T64" fmla="+- 0 6003 5909"/>
                              <a:gd name="T65" fmla="*/ T64 w 1833"/>
                              <a:gd name="T66" fmla="+- 0 3005 2094"/>
                              <a:gd name="T67" fmla="*/ 3005 h 923"/>
                              <a:gd name="T68" fmla="+- 0 5954 5909"/>
                              <a:gd name="T69" fmla="*/ T68 w 1833"/>
                              <a:gd name="T70" fmla="+- 0 2972 2094"/>
                              <a:gd name="T71" fmla="*/ 2972 h 923"/>
                              <a:gd name="T72" fmla="+- 0 5921 5909"/>
                              <a:gd name="T73" fmla="*/ T72 w 1833"/>
                              <a:gd name="T74" fmla="+- 0 2924 2094"/>
                              <a:gd name="T75" fmla="*/ 2924 h 923"/>
                              <a:gd name="T76" fmla="+- 0 5909 5909"/>
                              <a:gd name="T77" fmla="*/ T76 w 1833"/>
                              <a:gd name="T78" fmla="+- 0 2864 2094"/>
                              <a:gd name="T79" fmla="*/ 2864 h 923"/>
                              <a:gd name="T80" fmla="+- 0 5909 5909"/>
                              <a:gd name="T81" fmla="*/ T80 w 1833"/>
                              <a:gd name="T82" fmla="+- 0 2248 2094"/>
                              <a:gd name="T83" fmla="*/ 2248 h 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33" h="923">
                                <a:moveTo>
                                  <a:pt x="0" y="154"/>
                                </a:moveTo>
                                <a:lnTo>
                                  <a:pt x="12" y="94"/>
                                </a:lnTo>
                                <a:lnTo>
                                  <a:pt x="45" y="45"/>
                                </a:lnTo>
                                <a:lnTo>
                                  <a:pt x="94" y="13"/>
                                </a:lnTo>
                                <a:lnTo>
                                  <a:pt x="154" y="0"/>
                                </a:lnTo>
                                <a:lnTo>
                                  <a:pt x="1679" y="0"/>
                                </a:lnTo>
                                <a:lnTo>
                                  <a:pt x="1739" y="13"/>
                                </a:lnTo>
                                <a:lnTo>
                                  <a:pt x="1788" y="45"/>
                                </a:lnTo>
                                <a:lnTo>
                                  <a:pt x="1821" y="94"/>
                                </a:lnTo>
                                <a:lnTo>
                                  <a:pt x="1833" y="154"/>
                                </a:lnTo>
                                <a:lnTo>
                                  <a:pt x="1833" y="770"/>
                                </a:lnTo>
                                <a:lnTo>
                                  <a:pt x="1821" y="830"/>
                                </a:lnTo>
                                <a:lnTo>
                                  <a:pt x="1788" y="878"/>
                                </a:lnTo>
                                <a:lnTo>
                                  <a:pt x="1739" y="911"/>
                                </a:lnTo>
                                <a:lnTo>
                                  <a:pt x="1679" y="923"/>
                                </a:lnTo>
                                <a:lnTo>
                                  <a:pt x="154" y="923"/>
                                </a:lnTo>
                                <a:lnTo>
                                  <a:pt x="94" y="911"/>
                                </a:lnTo>
                                <a:lnTo>
                                  <a:pt x="45" y="878"/>
                                </a:lnTo>
                                <a:lnTo>
                                  <a:pt x="12" y="830"/>
                                </a:lnTo>
                                <a:lnTo>
                                  <a:pt x="0" y="770"/>
                                </a:lnTo>
                                <a:lnTo>
                                  <a:pt x="0" y="1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4FCA3" id="Group 50" o:spid="_x0000_s1026" style="position:absolute;margin-left:136.4pt;margin-top:9.85pt;width:321.75pt;height:142.15pt;z-index:-251651072;mso-wrap-distance-left:0;mso-wrap-distance-right:0;mso-position-horizontal-relative:page" coordorigin="2728,197" coordsize="6435,2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">
                <v:shape id="Picture 15" o:spid="_x0000_s1027" type="#_x0000_t75" style="position:absolute;left:2728;top:197;width:6435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">
                  <v:imagedata r:id="rId14" o:title=""/>
                </v:shape>
                <v:shape id="Freeform 16" o:spid="_x0000_s1028" style="position:absolute;left:5909;top:2094;width:1833;height:923;visibility:visible;mso-wrap-style:square;v-text-anchor:top" coordsize="1833,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" path="m,154l12,94,45,45,94,13,154,,1679,r60,13l1788,45r33,49l1833,154r,616l1821,830r-33,48l1739,911r-60,12l154,923,94,911,45,878,12,830,,770,,154xe" filled="f" strokecolor="red" strokeweight="2.25pt">
                  <v:path arrowok="t" o:connecttype="custom" o:connectlocs="0,2248;12,2188;45,2139;94,2107;154,2094;1679,2094;1739,2107;1788,2139;1821,2188;1833,2248;1833,2864;1821,2924;1788,2972;1739,3005;1679,3017;154,3017;94,3005;45,2972;12,2924;0,2864;0,2248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04CF6EE" w14:textId="0F138493" w:rsidR="00D46B6B" w:rsidRDefault="00D46B6B" w:rsidP="00B26702">
      <w:pPr>
        <w:pStyle w:val="BodyText"/>
        <w:spacing w:before="1"/>
        <w:rPr>
          <w:sz w:val="28"/>
        </w:rPr>
        <w:sectPr w:rsidR="00D46B6B">
          <w:headerReference w:type="default" r:id="rId15"/>
          <w:footerReference w:type="default" r:id="rId16"/>
          <w:pgSz w:w="11910" w:h="16840"/>
          <w:pgMar w:top="1340" w:right="1680" w:bottom="280" w:left="1120" w:header="506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3E2F9FFE" wp14:editId="5E1764D3">
                <wp:simplePos x="0" y="0"/>
                <wp:positionH relativeFrom="page">
                  <wp:posOffset>2009140</wp:posOffset>
                </wp:positionH>
                <wp:positionV relativeFrom="paragraph">
                  <wp:posOffset>229870</wp:posOffset>
                </wp:positionV>
                <wp:extent cx="3525520" cy="2790190"/>
                <wp:effectExtent l="0" t="3175" r="889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5520" cy="2790190"/>
                          <a:chOff x="3164" y="362"/>
                          <a:chExt cx="5552" cy="4394"/>
                        </a:xfrm>
                      </wpg:grpSpPr>
                      <pic:pic xmlns:pic="http://schemas.openxmlformats.org/drawingml/2006/picture">
                        <pic:nvPicPr>
                          <pic:cNvPr id="4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4" y="362"/>
                            <a:ext cx="5542" cy="4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Freeform 19"/>
                        <wps:cNvSpPr>
                          <a:spLocks/>
                        </wps:cNvSpPr>
                        <wps:spPr bwMode="auto">
                          <a:xfrm>
                            <a:off x="7634" y="4066"/>
                            <a:ext cx="1059" cy="653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059"/>
                              <a:gd name="T2" fmla="+- 0 4175 4066"/>
                              <a:gd name="T3" fmla="*/ 4175 h 653"/>
                              <a:gd name="T4" fmla="+- 0 7643 7634"/>
                              <a:gd name="T5" fmla="*/ T4 w 1059"/>
                              <a:gd name="T6" fmla="+- 0 4132 4066"/>
                              <a:gd name="T7" fmla="*/ 4132 h 653"/>
                              <a:gd name="T8" fmla="+- 0 7666 7634"/>
                              <a:gd name="T9" fmla="*/ T8 w 1059"/>
                              <a:gd name="T10" fmla="+- 0 4098 4066"/>
                              <a:gd name="T11" fmla="*/ 4098 h 653"/>
                              <a:gd name="T12" fmla="+- 0 7700 7634"/>
                              <a:gd name="T13" fmla="*/ T12 w 1059"/>
                              <a:gd name="T14" fmla="+- 0 4075 4066"/>
                              <a:gd name="T15" fmla="*/ 4075 h 653"/>
                              <a:gd name="T16" fmla="+- 0 7743 7634"/>
                              <a:gd name="T17" fmla="*/ T16 w 1059"/>
                              <a:gd name="T18" fmla="+- 0 4066 4066"/>
                              <a:gd name="T19" fmla="*/ 4066 h 653"/>
                              <a:gd name="T20" fmla="+- 0 8584 7634"/>
                              <a:gd name="T21" fmla="*/ T20 w 1059"/>
                              <a:gd name="T22" fmla="+- 0 4066 4066"/>
                              <a:gd name="T23" fmla="*/ 4066 h 653"/>
                              <a:gd name="T24" fmla="+- 0 8627 7634"/>
                              <a:gd name="T25" fmla="*/ T24 w 1059"/>
                              <a:gd name="T26" fmla="+- 0 4075 4066"/>
                              <a:gd name="T27" fmla="*/ 4075 h 653"/>
                              <a:gd name="T28" fmla="+- 0 8661 7634"/>
                              <a:gd name="T29" fmla="*/ T28 w 1059"/>
                              <a:gd name="T30" fmla="+- 0 4098 4066"/>
                              <a:gd name="T31" fmla="*/ 4098 h 653"/>
                              <a:gd name="T32" fmla="+- 0 8684 7634"/>
                              <a:gd name="T33" fmla="*/ T32 w 1059"/>
                              <a:gd name="T34" fmla="+- 0 4132 4066"/>
                              <a:gd name="T35" fmla="*/ 4132 h 653"/>
                              <a:gd name="T36" fmla="+- 0 8693 7634"/>
                              <a:gd name="T37" fmla="*/ T36 w 1059"/>
                              <a:gd name="T38" fmla="+- 0 4175 4066"/>
                              <a:gd name="T39" fmla="*/ 4175 h 653"/>
                              <a:gd name="T40" fmla="+- 0 8693 7634"/>
                              <a:gd name="T41" fmla="*/ T40 w 1059"/>
                              <a:gd name="T42" fmla="+- 0 4609 4066"/>
                              <a:gd name="T43" fmla="*/ 4609 h 653"/>
                              <a:gd name="T44" fmla="+- 0 8684 7634"/>
                              <a:gd name="T45" fmla="*/ T44 w 1059"/>
                              <a:gd name="T46" fmla="+- 0 4652 4066"/>
                              <a:gd name="T47" fmla="*/ 4652 h 653"/>
                              <a:gd name="T48" fmla="+- 0 8661 7634"/>
                              <a:gd name="T49" fmla="*/ T48 w 1059"/>
                              <a:gd name="T50" fmla="+- 0 4686 4066"/>
                              <a:gd name="T51" fmla="*/ 4686 h 653"/>
                              <a:gd name="T52" fmla="+- 0 8627 7634"/>
                              <a:gd name="T53" fmla="*/ T52 w 1059"/>
                              <a:gd name="T54" fmla="+- 0 4710 4066"/>
                              <a:gd name="T55" fmla="*/ 4710 h 653"/>
                              <a:gd name="T56" fmla="+- 0 8584 7634"/>
                              <a:gd name="T57" fmla="*/ T56 w 1059"/>
                              <a:gd name="T58" fmla="+- 0 4718 4066"/>
                              <a:gd name="T59" fmla="*/ 4718 h 653"/>
                              <a:gd name="T60" fmla="+- 0 7743 7634"/>
                              <a:gd name="T61" fmla="*/ T60 w 1059"/>
                              <a:gd name="T62" fmla="+- 0 4718 4066"/>
                              <a:gd name="T63" fmla="*/ 4718 h 653"/>
                              <a:gd name="T64" fmla="+- 0 7700 7634"/>
                              <a:gd name="T65" fmla="*/ T64 w 1059"/>
                              <a:gd name="T66" fmla="+- 0 4710 4066"/>
                              <a:gd name="T67" fmla="*/ 4710 h 653"/>
                              <a:gd name="T68" fmla="+- 0 7666 7634"/>
                              <a:gd name="T69" fmla="*/ T68 w 1059"/>
                              <a:gd name="T70" fmla="+- 0 4686 4066"/>
                              <a:gd name="T71" fmla="*/ 4686 h 653"/>
                              <a:gd name="T72" fmla="+- 0 7643 7634"/>
                              <a:gd name="T73" fmla="*/ T72 w 1059"/>
                              <a:gd name="T74" fmla="+- 0 4652 4066"/>
                              <a:gd name="T75" fmla="*/ 4652 h 653"/>
                              <a:gd name="T76" fmla="+- 0 7634 7634"/>
                              <a:gd name="T77" fmla="*/ T76 w 1059"/>
                              <a:gd name="T78" fmla="+- 0 4609 4066"/>
                              <a:gd name="T79" fmla="*/ 4609 h 653"/>
                              <a:gd name="T80" fmla="+- 0 7634 7634"/>
                              <a:gd name="T81" fmla="*/ T80 w 1059"/>
                              <a:gd name="T82" fmla="+- 0 4175 4066"/>
                              <a:gd name="T83" fmla="*/ 417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9" h="653">
                                <a:moveTo>
                                  <a:pt x="0" y="109"/>
                                </a:moveTo>
                                <a:lnTo>
                                  <a:pt x="9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9" y="0"/>
                                </a:lnTo>
                                <a:lnTo>
                                  <a:pt x="950" y="0"/>
                                </a:lnTo>
                                <a:lnTo>
                                  <a:pt x="993" y="9"/>
                                </a:lnTo>
                                <a:lnTo>
                                  <a:pt x="1027" y="32"/>
                                </a:lnTo>
                                <a:lnTo>
                                  <a:pt x="1050" y="66"/>
                                </a:lnTo>
                                <a:lnTo>
                                  <a:pt x="1059" y="109"/>
                                </a:lnTo>
                                <a:lnTo>
                                  <a:pt x="1059" y="543"/>
                                </a:lnTo>
                                <a:lnTo>
                                  <a:pt x="1050" y="586"/>
                                </a:lnTo>
                                <a:lnTo>
                                  <a:pt x="1027" y="620"/>
                                </a:lnTo>
                                <a:lnTo>
                                  <a:pt x="993" y="644"/>
                                </a:lnTo>
                                <a:lnTo>
                                  <a:pt x="950" y="652"/>
                                </a:lnTo>
                                <a:lnTo>
                                  <a:pt x="109" y="652"/>
                                </a:lnTo>
                                <a:lnTo>
                                  <a:pt x="66" y="644"/>
                                </a:lnTo>
                                <a:lnTo>
                                  <a:pt x="32" y="620"/>
                                </a:lnTo>
                                <a:lnTo>
                                  <a:pt x="9" y="586"/>
                                </a:lnTo>
                                <a:lnTo>
                                  <a:pt x="0" y="543"/>
                                </a:lnTo>
                                <a:lnTo>
                                  <a:pt x="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41687" id="Group 47" o:spid="_x0000_s1026" style="position:absolute;margin-left:158.2pt;margin-top:18.1pt;width:277.6pt;height:219.7pt;z-index:-251650048;mso-wrap-distance-left:0;mso-wrap-distance-right:0;mso-position-horizontal-relative:page" coordorigin="3164,362" coordsize="5552,4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">
                <v:shape id="Picture 18" o:spid="_x0000_s1027" type="#_x0000_t75" style="position:absolute;left:3164;top:362;width:5542;height:4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">
                  <v:imagedata r:id="rId18" o:title=""/>
                </v:shape>
                <v:shape id="Freeform 19" o:spid="_x0000_s1028" style="position:absolute;left:7634;top:4066;width:1059;height:653;visibility:visible;mso-wrap-style:square;v-text-anchor:top" coordsize="1059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" path="m,109l9,66,32,32,66,9,109,,950,r43,9l1027,32r23,34l1059,109r,434l1050,586r-23,34l993,644r-43,8l109,652,66,644,32,620,9,586,,543,,109xe" filled="f" strokecolor="red" strokeweight="2.25pt">
                  <v:path arrowok="t" o:connecttype="custom" o:connectlocs="0,4175;9,4132;32,4098;66,4075;109,4066;950,4066;993,4075;1027,4098;1050,4132;1059,4175;1059,4609;1050,4652;1027,4686;993,4710;950,4718;109,4718;66,4710;32,4686;9,4652;0,4609;0,4175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3A9D856" w14:textId="77777777" w:rsidR="00D46B6B" w:rsidRDefault="00D46B6B" w:rsidP="00D46B6B">
      <w:pPr>
        <w:pStyle w:val="BodyText"/>
        <w:spacing w:before="85"/>
        <w:ind w:right="4321"/>
        <w:jc w:val="right"/>
      </w:pPr>
      <w:r>
        <w:lastRenderedPageBreak/>
        <w:t>.6</w:t>
      </w:r>
      <w:r>
        <w:rPr>
          <w:rFonts w:hint="cs"/>
          <w:spacing w:val="40"/>
          <w:rtl/>
        </w:rPr>
        <w:t xml:space="preserve"> </w:t>
      </w:r>
      <w:r>
        <w:rPr>
          <w:rFonts w:hint="cs"/>
          <w:rtl/>
        </w:rPr>
        <w:t>המשיכו</w:t>
      </w:r>
      <w:r>
        <w:rPr>
          <w:rtl/>
        </w:rPr>
        <w:t xml:space="preserve"> את ההתקנה </w:t>
      </w:r>
      <w:r>
        <w:rPr>
          <w:rFonts w:hint="cs"/>
          <w:rtl/>
        </w:rPr>
        <w:t>ע"</w:t>
      </w:r>
      <w:r>
        <w:rPr>
          <w:rFonts w:hint="eastAsia"/>
          <w:rtl/>
        </w:rPr>
        <w:t>פ</w:t>
      </w:r>
      <w:r>
        <w:rPr>
          <w:rtl/>
        </w:rPr>
        <w:t xml:space="preserve"> תצלומי מסך הבאים</w:t>
      </w:r>
      <w:r>
        <w:t>:</w:t>
      </w:r>
    </w:p>
    <w:p w14:paraId="602810DF" w14:textId="0627CC55" w:rsidR="00D46B6B" w:rsidRDefault="00D46B6B" w:rsidP="00D46B6B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44199FED" wp14:editId="39A19040">
                <wp:simplePos x="0" y="0"/>
                <wp:positionH relativeFrom="page">
                  <wp:posOffset>2018030</wp:posOffset>
                </wp:positionH>
                <wp:positionV relativeFrom="paragraph">
                  <wp:posOffset>243205</wp:posOffset>
                </wp:positionV>
                <wp:extent cx="3520440" cy="2791460"/>
                <wp:effectExtent l="0" t="0" r="5080" b="1905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0440" cy="2791460"/>
                          <a:chOff x="3178" y="383"/>
                          <a:chExt cx="5544" cy="4396"/>
                        </a:xfrm>
                      </wpg:grpSpPr>
                      <pic:pic xmlns:pic="http://schemas.openxmlformats.org/drawingml/2006/picture">
                        <pic:nvPicPr>
                          <pic:cNvPr id="4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8" y="382"/>
                            <a:ext cx="5544" cy="4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22"/>
                        <wps:cNvSpPr>
                          <a:spLocks/>
                        </wps:cNvSpPr>
                        <wps:spPr bwMode="auto">
                          <a:xfrm>
                            <a:off x="7591" y="4090"/>
                            <a:ext cx="1059" cy="652"/>
                          </a:xfrm>
                          <a:custGeom>
                            <a:avLst/>
                            <a:gdLst>
                              <a:gd name="T0" fmla="+- 0 7591 7591"/>
                              <a:gd name="T1" fmla="*/ T0 w 1059"/>
                              <a:gd name="T2" fmla="+- 0 4199 4091"/>
                              <a:gd name="T3" fmla="*/ 4199 h 652"/>
                              <a:gd name="T4" fmla="+- 0 7600 7591"/>
                              <a:gd name="T5" fmla="*/ T4 w 1059"/>
                              <a:gd name="T6" fmla="+- 0 4157 4091"/>
                              <a:gd name="T7" fmla="*/ 4157 h 652"/>
                              <a:gd name="T8" fmla="+- 0 7623 7591"/>
                              <a:gd name="T9" fmla="*/ T8 w 1059"/>
                              <a:gd name="T10" fmla="+- 0 4123 4091"/>
                              <a:gd name="T11" fmla="*/ 4123 h 652"/>
                              <a:gd name="T12" fmla="+- 0 7657 7591"/>
                              <a:gd name="T13" fmla="*/ T12 w 1059"/>
                              <a:gd name="T14" fmla="+- 0 4099 4091"/>
                              <a:gd name="T15" fmla="*/ 4099 h 652"/>
                              <a:gd name="T16" fmla="+- 0 7700 7591"/>
                              <a:gd name="T17" fmla="*/ T16 w 1059"/>
                              <a:gd name="T18" fmla="+- 0 4091 4091"/>
                              <a:gd name="T19" fmla="*/ 4091 h 652"/>
                              <a:gd name="T20" fmla="+- 0 8541 7591"/>
                              <a:gd name="T21" fmla="*/ T20 w 1059"/>
                              <a:gd name="T22" fmla="+- 0 4091 4091"/>
                              <a:gd name="T23" fmla="*/ 4091 h 652"/>
                              <a:gd name="T24" fmla="+- 0 8584 7591"/>
                              <a:gd name="T25" fmla="*/ T24 w 1059"/>
                              <a:gd name="T26" fmla="+- 0 4099 4091"/>
                              <a:gd name="T27" fmla="*/ 4099 h 652"/>
                              <a:gd name="T28" fmla="+- 0 8618 7591"/>
                              <a:gd name="T29" fmla="*/ T28 w 1059"/>
                              <a:gd name="T30" fmla="+- 0 4123 4091"/>
                              <a:gd name="T31" fmla="*/ 4123 h 652"/>
                              <a:gd name="T32" fmla="+- 0 8641 7591"/>
                              <a:gd name="T33" fmla="*/ T32 w 1059"/>
                              <a:gd name="T34" fmla="+- 0 4157 4091"/>
                              <a:gd name="T35" fmla="*/ 4157 h 652"/>
                              <a:gd name="T36" fmla="+- 0 8650 7591"/>
                              <a:gd name="T37" fmla="*/ T36 w 1059"/>
                              <a:gd name="T38" fmla="+- 0 4199 4091"/>
                              <a:gd name="T39" fmla="*/ 4199 h 652"/>
                              <a:gd name="T40" fmla="+- 0 8650 7591"/>
                              <a:gd name="T41" fmla="*/ T40 w 1059"/>
                              <a:gd name="T42" fmla="+- 0 4634 4091"/>
                              <a:gd name="T43" fmla="*/ 4634 h 652"/>
                              <a:gd name="T44" fmla="+- 0 8641 7591"/>
                              <a:gd name="T45" fmla="*/ T44 w 1059"/>
                              <a:gd name="T46" fmla="+- 0 4677 4091"/>
                              <a:gd name="T47" fmla="*/ 4677 h 652"/>
                              <a:gd name="T48" fmla="+- 0 8618 7591"/>
                              <a:gd name="T49" fmla="*/ T48 w 1059"/>
                              <a:gd name="T50" fmla="+- 0 4711 4091"/>
                              <a:gd name="T51" fmla="*/ 4711 h 652"/>
                              <a:gd name="T52" fmla="+- 0 8584 7591"/>
                              <a:gd name="T53" fmla="*/ T52 w 1059"/>
                              <a:gd name="T54" fmla="+- 0 4734 4091"/>
                              <a:gd name="T55" fmla="*/ 4734 h 652"/>
                              <a:gd name="T56" fmla="+- 0 8541 7591"/>
                              <a:gd name="T57" fmla="*/ T56 w 1059"/>
                              <a:gd name="T58" fmla="+- 0 4743 4091"/>
                              <a:gd name="T59" fmla="*/ 4743 h 652"/>
                              <a:gd name="T60" fmla="+- 0 7700 7591"/>
                              <a:gd name="T61" fmla="*/ T60 w 1059"/>
                              <a:gd name="T62" fmla="+- 0 4743 4091"/>
                              <a:gd name="T63" fmla="*/ 4743 h 652"/>
                              <a:gd name="T64" fmla="+- 0 7657 7591"/>
                              <a:gd name="T65" fmla="*/ T64 w 1059"/>
                              <a:gd name="T66" fmla="+- 0 4734 4091"/>
                              <a:gd name="T67" fmla="*/ 4734 h 652"/>
                              <a:gd name="T68" fmla="+- 0 7623 7591"/>
                              <a:gd name="T69" fmla="*/ T68 w 1059"/>
                              <a:gd name="T70" fmla="+- 0 4711 4091"/>
                              <a:gd name="T71" fmla="*/ 4711 h 652"/>
                              <a:gd name="T72" fmla="+- 0 7600 7591"/>
                              <a:gd name="T73" fmla="*/ T72 w 1059"/>
                              <a:gd name="T74" fmla="+- 0 4677 4091"/>
                              <a:gd name="T75" fmla="*/ 4677 h 652"/>
                              <a:gd name="T76" fmla="+- 0 7591 7591"/>
                              <a:gd name="T77" fmla="*/ T76 w 1059"/>
                              <a:gd name="T78" fmla="+- 0 4634 4091"/>
                              <a:gd name="T79" fmla="*/ 4634 h 652"/>
                              <a:gd name="T80" fmla="+- 0 7591 7591"/>
                              <a:gd name="T81" fmla="*/ T80 w 1059"/>
                              <a:gd name="T82" fmla="+- 0 4199 4091"/>
                              <a:gd name="T83" fmla="*/ 4199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9" h="652">
                                <a:moveTo>
                                  <a:pt x="0" y="108"/>
                                </a:moveTo>
                                <a:lnTo>
                                  <a:pt x="9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8"/>
                                </a:lnTo>
                                <a:lnTo>
                                  <a:pt x="109" y="0"/>
                                </a:lnTo>
                                <a:lnTo>
                                  <a:pt x="950" y="0"/>
                                </a:lnTo>
                                <a:lnTo>
                                  <a:pt x="993" y="8"/>
                                </a:lnTo>
                                <a:lnTo>
                                  <a:pt x="1027" y="32"/>
                                </a:lnTo>
                                <a:lnTo>
                                  <a:pt x="1050" y="66"/>
                                </a:lnTo>
                                <a:lnTo>
                                  <a:pt x="1059" y="108"/>
                                </a:lnTo>
                                <a:lnTo>
                                  <a:pt x="1059" y="543"/>
                                </a:lnTo>
                                <a:lnTo>
                                  <a:pt x="1050" y="586"/>
                                </a:lnTo>
                                <a:lnTo>
                                  <a:pt x="1027" y="620"/>
                                </a:lnTo>
                                <a:lnTo>
                                  <a:pt x="993" y="643"/>
                                </a:lnTo>
                                <a:lnTo>
                                  <a:pt x="950" y="652"/>
                                </a:lnTo>
                                <a:lnTo>
                                  <a:pt x="109" y="652"/>
                                </a:lnTo>
                                <a:lnTo>
                                  <a:pt x="66" y="643"/>
                                </a:lnTo>
                                <a:lnTo>
                                  <a:pt x="32" y="620"/>
                                </a:lnTo>
                                <a:lnTo>
                                  <a:pt x="9" y="586"/>
                                </a:lnTo>
                                <a:lnTo>
                                  <a:pt x="0" y="543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3AEB6" id="Group 44" o:spid="_x0000_s1026" style="position:absolute;margin-left:158.9pt;margin-top:19.15pt;width:277.2pt;height:219.8pt;z-index:-251649024;mso-wrap-distance-left:0;mso-wrap-distance-right:0;mso-position-horizontal-relative:page" coordorigin="3178,383" coordsize="5544,43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074Kf8xn/tj/7UrzGvTvgp/wAxn/tj/wC1KTA4TxT/AMjP&#10;q/8A1+Tf+hmsytPxT/yM+r/9fk3/AKGazKAC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p3wU/5jP/bH/wBqV5jXp3wU/wCYz/2x/wDalJgcJ4p/5GfV/wDr8m/9DNZlafin/kZ9X/6/&#10;Jv8A0M1mUA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Tvgp/wAxn/tj/wC1K8xr&#10;074Kf8xn/tj/AO1KTA4TxT/yM+r/APX5N/6GazK0/FP/ACM+r/8AX5N/6GazKAC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p3wU/wCYz/2x/wDaleY16d8FP+Yz/wBsf/alJgcJ4p/5&#10;GfV/+vyb/wBDNZlafin/AJGfV/8Ar8m/9DNZlABRRRT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074Kf8xn/tj/AO1K8xr074Kf8xn/ALY/+1KTA4TxT/yM+r/9fk3/AKGazK0/FP8AyM+r&#10;/wDX5N/6GazKACiiim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p3wU/5jP/AGx/9qV5&#10;jXp3wU/5jP8A2x/9qUmBwnin/kZ9X/6/Jv8A0M1mVp+Kf+Rn1f8A6/Jv/QzWZQAUUUU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9O+Cn/MZ/wC2P/tSvMa9O+Cn/MZ/7Y/+1KTA4TxT/wAj&#10;Pq//AF+Tf+hmsytPxT/yM+r/APX5N/6GazKACiiim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p3wU/5jP8A2x/9qV5jXp3wU/5jP/bH/wBqUmBwnin/AJGfV/8Ar8m/9DNZlafin/kZ9X/6&#10;/Jv/AEM1mUAFFFFM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Tvgp/zGf+2P/tSvMa9O&#10;+Cn/ADGf+2P/ALUpMDhPFP8AyM+r/wDX5N/6GazK0/FP/Iz6v/1+Tf8AoZrMoAKKKK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nfBT/mM/9sf/AGpXmNenfBT/AJjP/bH/ANqUmBwnin/k&#10;Z9X/AOvyb/0M1mVp+Kf+Rn1f/r8m/wDQzWZQA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9O+Cn/ADGf+2P/ALUrzGvTvgp/zGf+2P8A7UpMDhPFP/Iz6v8A9fk3/oZrMrT8U/8AIz6v&#10;/wBfk3/oZrMoAKKK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nfBT/AJjP/bH/ANqV&#10;5jXp3wU/5jP/AGx/9qUmBwnin/kZ9X/6/Jv/AEM1mVp+Kf8AkZ9X/wCvyb/0M1mUAFFFFM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Tvgp/zGf+2P8A7UrzGvTvgp/zGf8Atj/7UpMDhPFP&#10;/Iz6v/1+Tf8AoZrMrT8U/wDIz6v/ANfk3/oZrMoAKKKK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enfBT/mM/8AbH/2pXmNenfBT/mM/wDbH/2pSYHCeKf+Rn1f/r8m/wDQzWZWn4p/5GfV&#10;/wDr8m/9DNZlABRRRT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074Kf8xn/ALY/+1K8&#10;xr074Kf8xn/tj/7UpMDhPFP/ACM+r/8AX5N/6GazK0/FP/Iz6v8A9fk3/oZrMoAKKKK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nfBT/mM/wDbH/2pXmNenfBT/mM/9sf/AGpSYHCeKf8A&#10;kZ9X/wCvyb/0M1mVp+Kf+Rn1f/r8m/8AQzWZQ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">
                <v:shape id="Picture 21" o:spid="_x0000_s1027" type="#_x0000_t75" style="position:absolute;left:3178;top:382;width:5544;height: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">
                  <v:imagedata r:id="rId20" o:title=""/>
                </v:shape>
                <v:shape id="Freeform 22" o:spid="_x0000_s1028" style="position:absolute;left:7591;top:4090;width:1059;height:652;visibility:visible;mso-wrap-style:square;v-text-anchor:top" coordsize="1059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" path="m,108l9,66,32,32,66,8,109,,950,r43,8l1027,32r23,34l1059,108r,435l1050,586r-23,34l993,643r-43,9l109,652,66,643,32,620,9,586,,543,,108xe" filled="f" strokecolor="red" strokeweight="2.25pt">
                  <v:path arrowok="t" o:connecttype="custom" o:connectlocs="0,4199;9,4157;32,4123;66,4099;109,4091;950,4091;993,4099;1027,4123;1050,4157;1059,4199;1059,4634;1050,4677;1027,4711;993,4734;950,4743;109,4743;66,4734;32,4711;9,4677;0,4634;0,4199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CF693E3" wp14:editId="4A946DB1">
            <wp:simplePos x="0" y="0"/>
            <wp:positionH relativeFrom="page">
              <wp:posOffset>2105660</wp:posOffset>
            </wp:positionH>
            <wp:positionV relativeFrom="paragraph">
              <wp:posOffset>3166007</wp:posOffset>
            </wp:positionV>
            <wp:extent cx="3460758" cy="2744152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58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C2422" w14:textId="77777777" w:rsidR="00D46B6B" w:rsidRDefault="00D46B6B" w:rsidP="00D46B6B">
      <w:pPr>
        <w:pStyle w:val="BodyText"/>
        <w:spacing w:before="1"/>
        <w:rPr>
          <w:sz w:val="12"/>
        </w:rPr>
      </w:pPr>
    </w:p>
    <w:p w14:paraId="5EA3267C" w14:textId="2AD752F4" w:rsidR="00D46B6B" w:rsidRDefault="00D46B6B" w:rsidP="00B26702">
      <w:pPr>
        <w:pStyle w:val="BodyText"/>
        <w:ind w:left="2329" w:hanging="7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1919F8" wp14:editId="47DE00F3">
                <wp:extent cx="3288665" cy="2607310"/>
                <wp:effectExtent l="0" t="1905" r="0" b="635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8665" cy="2607310"/>
                          <a:chOff x="0" y="0"/>
                          <a:chExt cx="5179" cy="4106"/>
                        </a:xfrm>
                      </wpg:grpSpPr>
                      <pic:pic xmlns:pic="http://schemas.openxmlformats.org/drawingml/2006/picture">
                        <pic:nvPicPr>
                          <pic:cNvPr id="4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" cy="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Freeform 7"/>
                        <wps:cNvSpPr>
                          <a:spLocks/>
                        </wps:cNvSpPr>
                        <wps:spPr bwMode="auto">
                          <a:xfrm>
                            <a:off x="3118" y="3424"/>
                            <a:ext cx="1059" cy="652"/>
                          </a:xfrm>
                          <a:custGeom>
                            <a:avLst/>
                            <a:gdLst>
                              <a:gd name="T0" fmla="+- 0 3118 3118"/>
                              <a:gd name="T1" fmla="*/ T0 w 1059"/>
                              <a:gd name="T2" fmla="+- 0 3533 3424"/>
                              <a:gd name="T3" fmla="*/ 3533 h 652"/>
                              <a:gd name="T4" fmla="+- 0 3127 3118"/>
                              <a:gd name="T5" fmla="*/ T4 w 1059"/>
                              <a:gd name="T6" fmla="+- 0 3490 3424"/>
                              <a:gd name="T7" fmla="*/ 3490 h 652"/>
                              <a:gd name="T8" fmla="+- 0 3150 3118"/>
                              <a:gd name="T9" fmla="*/ T8 w 1059"/>
                              <a:gd name="T10" fmla="+- 0 3456 3424"/>
                              <a:gd name="T11" fmla="*/ 3456 h 652"/>
                              <a:gd name="T12" fmla="+- 0 3184 3118"/>
                              <a:gd name="T13" fmla="*/ T12 w 1059"/>
                              <a:gd name="T14" fmla="+- 0 3433 3424"/>
                              <a:gd name="T15" fmla="*/ 3433 h 652"/>
                              <a:gd name="T16" fmla="+- 0 3227 3118"/>
                              <a:gd name="T17" fmla="*/ T16 w 1059"/>
                              <a:gd name="T18" fmla="+- 0 3424 3424"/>
                              <a:gd name="T19" fmla="*/ 3424 h 652"/>
                              <a:gd name="T20" fmla="+- 0 4068 3118"/>
                              <a:gd name="T21" fmla="*/ T20 w 1059"/>
                              <a:gd name="T22" fmla="+- 0 3424 3424"/>
                              <a:gd name="T23" fmla="*/ 3424 h 652"/>
                              <a:gd name="T24" fmla="+- 0 4111 3118"/>
                              <a:gd name="T25" fmla="*/ T24 w 1059"/>
                              <a:gd name="T26" fmla="+- 0 3433 3424"/>
                              <a:gd name="T27" fmla="*/ 3433 h 652"/>
                              <a:gd name="T28" fmla="+- 0 4145 3118"/>
                              <a:gd name="T29" fmla="*/ T28 w 1059"/>
                              <a:gd name="T30" fmla="+- 0 3456 3424"/>
                              <a:gd name="T31" fmla="*/ 3456 h 652"/>
                              <a:gd name="T32" fmla="+- 0 4168 3118"/>
                              <a:gd name="T33" fmla="*/ T32 w 1059"/>
                              <a:gd name="T34" fmla="+- 0 3490 3424"/>
                              <a:gd name="T35" fmla="*/ 3490 h 652"/>
                              <a:gd name="T36" fmla="+- 0 4177 3118"/>
                              <a:gd name="T37" fmla="*/ T36 w 1059"/>
                              <a:gd name="T38" fmla="+- 0 3533 3424"/>
                              <a:gd name="T39" fmla="*/ 3533 h 652"/>
                              <a:gd name="T40" fmla="+- 0 4177 3118"/>
                              <a:gd name="T41" fmla="*/ T40 w 1059"/>
                              <a:gd name="T42" fmla="+- 0 3967 3424"/>
                              <a:gd name="T43" fmla="*/ 3967 h 652"/>
                              <a:gd name="T44" fmla="+- 0 4168 3118"/>
                              <a:gd name="T45" fmla="*/ T44 w 1059"/>
                              <a:gd name="T46" fmla="+- 0 4010 3424"/>
                              <a:gd name="T47" fmla="*/ 4010 h 652"/>
                              <a:gd name="T48" fmla="+- 0 4145 3118"/>
                              <a:gd name="T49" fmla="*/ T48 w 1059"/>
                              <a:gd name="T50" fmla="+- 0 4044 3424"/>
                              <a:gd name="T51" fmla="*/ 4044 h 652"/>
                              <a:gd name="T52" fmla="+- 0 4111 3118"/>
                              <a:gd name="T53" fmla="*/ T52 w 1059"/>
                              <a:gd name="T54" fmla="+- 0 4068 3424"/>
                              <a:gd name="T55" fmla="*/ 4068 h 652"/>
                              <a:gd name="T56" fmla="+- 0 4068 3118"/>
                              <a:gd name="T57" fmla="*/ T56 w 1059"/>
                              <a:gd name="T58" fmla="+- 0 4076 3424"/>
                              <a:gd name="T59" fmla="*/ 4076 h 652"/>
                              <a:gd name="T60" fmla="+- 0 3227 3118"/>
                              <a:gd name="T61" fmla="*/ T60 w 1059"/>
                              <a:gd name="T62" fmla="+- 0 4076 3424"/>
                              <a:gd name="T63" fmla="*/ 4076 h 652"/>
                              <a:gd name="T64" fmla="+- 0 3184 3118"/>
                              <a:gd name="T65" fmla="*/ T64 w 1059"/>
                              <a:gd name="T66" fmla="+- 0 4068 3424"/>
                              <a:gd name="T67" fmla="*/ 4068 h 652"/>
                              <a:gd name="T68" fmla="+- 0 3150 3118"/>
                              <a:gd name="T69" fmla="*/ T68 w 1059"/>
                              <a:gd name="T70" fmla="+- 0 4044 3424"/>
                              <a:gd name="T71" fmla="*/ 4044 h 652"/>
                              <a:gd name="T72" fmla="+- 0 3127 3118"/>
                              <a:gd name="T73" fmla="*/ T72 w 1059"/>
                              <a:gd name="T74" fmla="+- 0 4010 3424"/>
                              <a:gd name="T75" fmla="*/ 4010 h 652"/>
                              <a:gd name="T76" fmla="+- 0 3118 3118"/>
                              <a:gd name="T77" fmla="*/ T76 w 1059"/>
                              <a:gd name="T78" fmla="+- 0 3967 3424"/>
                              <a:gd name="T79" fmla="*/ 3967 h 652"/>
                              <a:gd name="T80" fmla="+- 0 3118 3118"/>
                              <a:gd name="T81" fmla="*/ T80 w 1059"/>
                              <a:gd name="T82" fmla="+- 0 3533 3424"/>
                              <a:gd name="T83" fmla="*/ 3533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9" h="652">
                                <a:moveTo>
                                  <a:pt x="0" y="109"/>
                                </a:moveTo>
                                <a:lnTo>
                                  <a:pt x="9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9" y="0"/>
                                </a:lnTo>
                                <a:lnTo>
                                  <a:pt x="950" y="0"/>
                                </a:lnTo>
                                <a:lnTo>
                                  <a:pt x="993" y="9"/>
                                </a:lnTo>
                                <a:lnTo>
                                  <a:pt x="1027" y="32"/>
                                </a:lnTo>
                                <a:lnTo>
                                  <a:pt x="1050" y="66"/>
                                </a:lnTo>
                                <a:lnTo>
                                  <a:pt x="1059" y="109"/>
                                </a:lnTo>
                                <a:lnTo>
                                  <a:pt x="1059" y="543"/>
                                </a:lnTo>
                                <a:lnTo>
                                  <a:pt x="1050" y="586"/>
                                </a:lnTo>
                                <a:lnTo>
                                  <a:pt x="1027" y="620"/>
                                </a:lnTo>
                                <a:lnTo>
                                  <a:pt x="993" y="644"/>
                                </a:lnTo>
                                <a:lnTo>
                                  <a:pt x="950" y="652"/>
                                </a:lnTo>
                                <a:lnTo>
                                  <a:pt x="109" y="652"/>
                                </a:lnTo>
                                <a:lnTo>
                                  <a:pt x="66" y="644"/>
                                </a:lnTo>
                                <a:lnTo>
                                  <a:pt x="32" y="620"/>
                                </a:lnTo>
                                <a:lnTo>
                                  <a:pt x="9" y="586"/>
                                </a:lnTo>
                                <a:lnTo>
                                  <a:pt x="0" y="543"/>
                                </a:lnTo>
                                <a:lnTo>
                                  <a:pt x="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59DD1" id="Group 41" o:spid="_x0000_s1026" style="width:258.95pt;height:205.3pt;mso-position-horizontal-relative:char;mso-position-vertical-relative:line" coordsize="5179,41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p3wU/5jP8A2x/9qV5jXp3wU/5jP/bH/wBqUmBwnin/AJGfV/8Ar8m/&#10;9DNZlafin/kZ9X/6/Jv/AEM1mUAFFFF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Tvg&#10;p/zGf+2P/tSvMa9O+Cn/ADGf+2P/ALUpMDhPFP8AyM+r/wDX5N/6GazK0/FP/Iz6v/1+Tf8AoZrM&#10;oAKKKK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enfBT/mM/9sf/AGpXmNenfBT/AJjP&#10;/bH/ANqUmBwnin/kZ9X/AOvyb/0M1mVp+Kf+Rn1f/r8m/wDQzWZQAUUUU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9O+Cn/ADGf+2P/ALUrzGvTvgp/zGf+2P8A7UpMDhPFP/Iz6v8A9fk3&#10;/oZrMrT8U/8AIz6v/wBfk3/oZrMoAKKKK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fBT/AJjP/bH/ANqV5jXp3wU/5jP/AGx/9qUmBwnin/kZ9X/6/Jv/AEM1mVp+Kf8AkZ9X/wCvyb/0&#10;M1mUAFFFFM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">
                <v:shape id="Picture 6" o:spid="_x0000_s1027" type="#_x0000_t75" style="position:absolute;width:5179;height:4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">
                  <v:imagedata r:id="rId23" o:title=""/>
                </v:shape>
                <v:shape id="Freeform 7" o:spid="_x0000_s1028" style="position:absolute;left:3118;top:3424;width:1059;height:652;visibility:visible;mso-wrap-style:square;v-text-anchor:top" coordsize="1059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" path="m,109l9,66,32,32,66,9,109,,950,r43,9l1027,32r23,34l1059,109r,434l1050,586r-23,34l993,644r-43,8l109,652,66,644,32,620,9,586,,543,,109xe" filled="f" strokecolor="red" strokeweight="2.25pt">
                  <v:path arrowok="t" o:connecttype="custom" o:connectlocs="0,3533;9,3490;32,3456;66,3433;109,3424;950,3424;993,3433;1027,3456;1050,3490;1059,3533;1059,3967;1050,4010;1027,4044;993,4068;950,4076;109,4076;66,4068;32,4044;9,4010;0,3967;0,3533" o:connectangles="0,0,0,0,0,0,0,0,0,0,0,0,0,0,0,0,0,0,0,0,0"/>
                </v:shape>
                <w10:anchorlock/>
              </v:group>
            </w:pict>
          </mc:Fallback>
        </mc:AlternateContent>
      </w:r>
    </w:p>
    <w:p w14:paraId="34083FE2" w14:textId="77777777" w:rsidR="00D46B6B" w:rsidRDefault="00D46B6B" w:rsidP="00D46B6B">
      <w:pPr>
        <w:rPr>
          <w:sz w:val="20"/>
        </w:rPr>
        <w:sectPr w:rsidR="00D46B6B">
          <w:pgSz w:w="11910" w:h="16840"/>
          <w:pgMar w:top="1340" w:right="1680" w:bottom="280" w:left="1120" w:header="506" w:footer="0" w:gutter="0"/>
          <w:cols w:space="720"/>
        </w:sectPr>
      </w:pPr>
    </w:p>
    <w:p w14:paraId="4A8EFFC8" w14:textId="79935716" w:rsidR="00D46B6B" w:rsidRPr="00D02A03" w:rsidRDefault="00B26702" w:rsidP="00D46B6B">
      <w:pPr>
        <w:pStyle w:val="BodyText"/>
        <w:rPr>
          <w:sz w:val="20"/>
          <w:rtl/>
        </w:rPr>
      </w:pPr>
      <w:r>
        <w:rPr>
          <w:rFonts w:hint="cs"/>
          <w:rtl/>
        </w:rPr>
        <w:lastRenderedPageBreak/>
        <w:t>7.</w:t>
      </w:r>
      <w:r>
        <w:rPr>
          <w:rFonts w:hint="cs"/>
          <w:spacing w:val="40"/>
          <w:rtl/>
        </w:rPr>
        <w:t xml:space="preserve"> </w:t>
      </w:r>
      <w:r>
        <w:rPr>
          <w:rtl/>
        </w:rPr>
        <w:t>ללחוץ</w:t>
      </w:r>
      <w:r>
        <w:rPr>
          <w:rFonts w:hint="cs"/>
          <w:rtl/>
        </w:rPr>
        <w:t xml:space="preserve"> </w:t>
      </w:r>
      <w:r w:rsidR="00D02A03">
        <w:rPr>
          <w:rFonts w:hint="cs"/>
          <w:rtl/>
        </w:rPr>
        <w:t xml:space="preserve">על </w:t>
      </w:r>
      <w:r w:rsidR="00D02A03">
        <w:rPr>
          <w:rFonts w:ascii="Carlito" w:cs="Carlito"/>
        </w:rPr>
        <w:t>Download SSMS</w:t>
      </w:r>
      <w:r w:rsidR="00D02A03">
        <w:rPr>
          <w:rFonts w:ascii="Carlito" w:cs="Carlito" w:hint="cs"/>
          <w:rtl/>
        </w:rPr>
        <w:t>:</w:t>
      </w:r>
    </w:p>
    <w:p w14:paraId="6AF77B6A" w14:textId="6142D7D3" w:rsidR="00D46B6B" w:rsidRDefault="00D46B6B" w:rsidP="00D46B6B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2C0614E3" wp14:editId="0545C929">
                <wp:simplePos x="0" y="0"/>
                <wp:positionH relativeFrom="page">
                  <wp:posOffset>1111885</wp:posOffset>
                </wp:positionH>
                <wp:positionV relativeFrom="paragraph">
                  <wp:posOffset>107315</wp:posOffset>
                </wp:positionV>
                <wp:extent cx="5293360" cy="1349375"/>
                <wp:effectExtent l="6985" t="6985" r="5080" b="5715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3360" cy="1349375"/>
                          <a:chOff x="1751" y="169"/>
                          <a:chExt cx="8336" cy="2125"/>
                        </a:xfrm>
                      </wpg:grpSpPr>
                      <pic:pic xmlns:pic="http://schemas.openxmlformats.org/drawingml/2006/picture">
                        <pic:nvPicPr>
                          <pic:cNvPr id="3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356"/>
                            <a:ext cx="7425" cy="1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758" y="176"/>
                            <a:ext cx="8321" cy="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AB4FD" id="Group 38" o:spid="_x0000_s1026" style="position:absolute;margin-left:87.55pt;margin-top:8.45pt;width:416.8pt;height:106.25pt;z-index:-251648000;mso-wrap-distance-left:0;mso-wrap-distance-right:0;mso-position-horizontal-relative:page" coordorigin="1751,169" coordsize="8336,21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">
                <v:shape id="Picture 24" o:spid="_x0000_s1027" type="#_x0000_t75" style="position:absolute;left:2228;top:356;width:7425;height:1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">
                  <v:imagedata r:id="rId25" o:title=""/>
                </v:shape>
                <v:rect id="Rectangle 25" o:spid="_x0000_s1028" style="position:absolute;left:1758;top:176;width:8321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" filled="f" strokecolor="red"/>
                <w10:wrap type="topAndBottom" anchorx="page"/>
              </v:group>
            </w:pict>
          </mc:Fallback>
        </mc:AlternateContent>
      </w:r>
    </w:p>
    <w:p w14:paraId="305A3E07" w14:textId="77777777" w:rsidR="00D46B6B" w:rsidRDefault="00D46B6B" w:rsidP="00D46B6B">
      <w:pPr>
        <w:pStyle w:val="BodyText"/>
        <w:spacing w:before="8"/>
        <w:rPr>
          <w:sz w:val="24"/>
        </w:rPr>
      </w:pPr>
    </w:p>
    <w:p w14:paraId="110A5EF9" w14:textId="1C2F947A" w:rsidR="00D46B6B" w:rsidRDefault="00302519" w:rsidP="00302519">
      <w:pPr>
        <w:pStyle w:val="BodyText"/>
        <w:spacing w:before="90"/>
        <w:ind w:right="700"/>
      </w:pPr>
      <w:r>
        <w:rPr>
          <w:rFonts w:hint="cs"/>
          <w:rtl/>
        </w:rPr>
        <w:t xml:space="preserve">8. </w:t>
      </w:r>
      <w:r w:rsidR="00D46B6B">
        <w:rPr>
          <w:rtl/>
        </w:rPr>
        <w:t>בתום ההורדה תוכלו למצוא את קובץ ההתקנה בתחתית המסך או בתיקיית</w:t>
      </w:r>
      <w:r w:rsidR="00D46B6B">
        <w:rPr>
          <w:rFonts w:ascii="Carlito" w:cs="Carlito"/>
          <w:rtl/>
        </w:rPr>
        <w:t xml:space="preserve"> </w:t>
      </w:r>
      <w:r w:rsidR="00D46B6B">
        <w:t>,</w:t>
      </w:r>
      <w:r w:rsidR="00D46B6B">
        <w:rPr>
          <w:rFonts w:ascii="Carlito" w:cs="Carlito"/>
        </w:rPr>
        <w:t>Download</w:t>
      </w:r>
      <w:r w:rsidR="00D46B6B">
        <w:rPr>
          <w:rtl/>
        </w:rPr>
        <w:t xml:space="preserve"> וללחוץ</w:t>
      </w:r>
      <w:r>
        <w:rPr>
          <w:rFonts w:hint="cs"/>
          <w:rtl/>
        </w:rPr>
        <w:t xml:space="preserve"> </w:t>
      </w:r>
      <w:r w:rsidR="00D46B6B">
        <w:rPr>
          <w:rtl/>
        </w:rPr>
        <w:t>עליו</w:t>
      </w:r>
      <w:r w:rsidR="00D46B6B">
        <w:t>.</w:t>
      </w:r>
    </w:p>
    <w:p w14:paraId="14E9F565" w14:textId="2A0EAD7F" w:rsidR="00D46B6B" w:rsidRDefault="00D46B6B" w:rsidP="00D46B6B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005C217C" wp14:editId="1671E298">
                <wp:simplePos x="0" y="0"/>
                <wp:positionH relativeFrom="page">
                  <wp:posOffset>1517015</wp:posOffset>
                </wp:positionH>
                <wp:positionV relativeFrom="paragraph">
                  <wp:posOffset>197485</wp:posOffset>
                </wp:positionV>
                <wp:extent cx="4552950" cy="242570"/>
                <wp:effectExtent l="2540" t="5715" r="6985" b="889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2950" cy="242570"/>
                          <a:chOff x="2389" y="311"/>
                          <a:chExt cx="7170" cy="382"/>
                        </a:xfrm>
                      </wpg:grpSpPr>
                      <pic:pic xmlns:pic="http://schemas.openxmlformats.org/drawingml/2006/picture">
                        <pic:nvPicPr>
                          <pic:cNvPr id="3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339"/>
                            <a:ext cx="7140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396" y="318"/>
                            <a:ext cx="7155" cy="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FBF55" id="Group 34" o:spid="_x0000_s1026" style="position:absolute;margin-left:119.45pt;margin-top:15.55pt;width:358.5pt;height:19.1pt;z-index:-251646976;mso-wrap-distance-left:0;mso-wrap-distance-right:0;mso-position-horizontal-relative:page" coordorigin="2389,311" coordsize="7170,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">
                <v:shape id="Picture 27" o:spid="_x0000_s1027" type="#_x0000_t75" style="position:absolute;left:2404;top:339;width:7140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">
                  <v:imagedata r:id="rId27" o:title=""/>
                </v:shape>
                <v:rect id="Rectangle 28" o:spid="_x0000_s1028" style="position:absolute;left:2396;top:318;width:7155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" filled="f" strokecolor="red"/>
                <w10:wrap type="topAndBottom" anchorx="page"/>
              </v:group>
            </w:pict>
          </mc:Fallback>
        </mc:AlternateContent>
      </w:r>
    </w:p>
    <w:p w14:paraId="6E77D537" w14:textId="77777777" w:rsidR="00D46B6B" w:rsidRDefault="00D46B6B" w:rsidP="00D46B6B">
      <w:pPr>
        <w:pStyle w:val="BodyText"/>
        <w:rPr>
          <w:sz w:val="20"/>
        </w:rPr>
      </w:pPr>
    </w:p>
    <w:p w14:paraId="38B57B7B" w14:textId="4A25CA77" w:rsidR="00D46B6B" w:rsidRDefault="00D46B6B" w:rsidP="00D46B6B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697D3D6E" wp14:editId="6354E017">
                <wp:simplePos x="0" y="0"/>
                <wp:positionH relativeFrom="page">
                  <wp:posOffset>2199005</wp:posOffset>
                </wp:positionH>
                <wp:positionV relativeFrom="paragraph">
                  <wp:posOffset>232410</wp:posOffset>
                </wp:positionV>
                <wp:extent cx="3157220" cy="2746375"/>
                <wp:effectExtent l="0" t="1270" r="0" b="508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7220" cy="2746375"/>
                          <a:chOff x="3463" y="366"/>
                          <a:chExt cx="4972" cy="4325"/>
                        </a:xfrm>
                      </wpg:grpSpPr>
                      <pic:pic xmlns:pic="http://schemas.openxmlformats.org/drawingml/2006/picture">
                        <pic:nvPicPr>
                          <pic:cNvPr id="3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3" y="365"/>
                            <a:ext cx="4972" cy="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31"/>
                        <wps:cNvSpPr>
                          <a:spLocks/>
                        </wps:cNvSpPr>
                        <wps:spPr bwMode="auto">
                          <a:xfrm>
                            <a:off x="4930" y="4015"/>
                            <a:ext cx="1059" cy="652"/>
                          </a:xfrm>
                          <a:custGeom>
                            <a:avLst/>
                            <a:gdLst>
                              <a:gd name="T0" fmla="+- 0 4930 4930"/>
                              <a:gd name="T1" fmla="*/ T0 w 1059"/>
                              <a:gd name="T2" fmla="+- 0 4124 4016"/>
                              <a:gd name="T3" fmla="*/ 4124 h 652"/>
                              <a:gd name="T4" fmla="+- 0 4939 4930"/>
                              <a:gd name="T5" fmla="*/ T4 w 1059"/>
                              <a:gd name="T6" fmla="+- 0 4082 4016"/>
                              <a:gd name="T7" fmla="*/ 4082 h 652"/>
                              <a:gd name="T8" fmla="+- 0 4962 4930"/>
                              <a:gd name="T9" fmla="*/ T8 w 1059"/>
                              <a:gd name="T10" fmla="+- 0 4047 4016"/>
                              <a:gd name="T11" fmla="*/ 4047 h 652"/>
                              <a:gd name="T12" fmla="+- 0 4996 4930"/>
                              <a:gd name="T13" fmla="*/ T12 w 1059"/>
                              <a:gd name="T14" fmla="+- 0 4024 4016"/>
                              <a:gd name="T15" fmla="*/ 4024 h 652"/>
                              <a:gd name="T16" fmla="+- 0 5039 4930"/>
                              <a:gd name="T17" fmla="*/ T16 w 1059"/>
                              <a:gd name="T18" fmla="+- 0 4016 4016"/>
                              <a:gd name="T19" fmla="*/ 4016 h 652"/>
                              <a:gd name="T20" fmla="+- 0 5880 4930"/>
                              <a:gd name="T21" fmla="*/ T20 w 1059"/>
                              <a:gd name="T22" fmla="+- 0 4016 4016"/>
                              <a:gd name="T23" fmla="*/ 4016 h 652"/>
                              <a:gd name="T24" fmla="+- 0 5923 4930"/>
                              <a:gd name="T25" fmla="*/ T24 w 1059"/>
                              <a:gd name="T26" fmla="+- 0 4024 4016"/>
                              <a:gd name="T27" fmla="*/ 4024 h 652"/>
                              <a:gd name="T28" fmla="+- 0 5957 4930"/>
                              <a:gd name="T29" fmla="*/ T28 w 1059"/>
                              <a:gd name="T30" fmla="+- 0 4047 4016"/>
                              <a:gd name="T31" fmla="*/ 4047 h 652"/>
                              <a:gd name="T32" fmla="+- 0 5980 4930"/>
                              <a:gd name="T33" fmla="*/ T32 w 1059"/>
                              <a:gd name="T34" fmla="+- 0 4082 4016"/>
                              <a:gd name="T35" fmla="*/ 4082 h 652"/>
                              <a:gd name="T36" fmla="+- 0 5989 4930"/>
                              <a:gd name="T37" fmla="*/ T36 w 1059"/>
                              <a:gd name="T38" fmla="+- 0 4124 4016"/>
                              <a:gd name="T39" fmla="*/ 4124 h 652"/>
                              <a:gd name="T40" fmla="+- 0 5989 4930"/>
                              <a:gd name="T41" fmla="*/ T40 w 1059"/>
                              <a:gd name="T42" fmla="+- 0 4559 4016"/>
                              <a:gd name="T43" fmla="*/ 4559 h 652"/>
                              <a:gd name="T44" fmla="+- 0 5980 4930"/>
                              <a:gd name="T45" fmla="*/ T44 w 1059"/>
                              <a:gd name="T46" fmla="+- 0 4601 4016"/>
                              <a:gd name="T47" fmla="*/ 4601 h 652"/>
                              <a:gd name="T48" fmla="+- 0 5957 4930"/>
                              <a:gd name="T49" fmla="*/ T48 w 1059"/>
                              <a:gd name="T50" fmla="+- 0 4636 4016"/>
                              <a:gd name="T51" fmla="*/ 4636 h 652"/>
                              <a:gd name="T52" fmla="+- 0 5923 4930"/>
                              <a:gd name="T53" fmla="*/ T52 w 1059"/>
                              <a:gd name="T54" fmla="+- 0 4659 4016"/>
                              <a:gd name="T55" fmla="*/ 4659 h 652"/>
                              <a:gd name="T56" fmla="+- 0 5880 4930"/>
                              <a:gd name="T57" fmla="*/ T56 w 1059"/>
                              <a:gd name="T58" fmla="+- 0 4668 4016"/>
                              <a:gd name="T59" fmla="*/ 4668 h 652"/>
                              <a:gd name="T60" fmla="+- 0 5039 4930"/>
                              <a:gd name="T61" fmla="*/ T60 w 1059"/>
                              <a:gd name="T62" fmla="+- 0 4668 4016"/>
                              <a:gd name="T63" fmla="*/ 4668 h 652"/>
                              <a:gd name="T64" fmla="+- 0 4996 4930"/>
                              <a:gd name="T65" fmla="*/ T64 w 1059"/>
                              <a:gd name="T66" fmla="+- 0 4659 4016"/>
                              <a:gd name="T67" fmla="*/ 4659 h 652"/>
                              <a:gd name="T68" fmla="+- 0 4962 4930"/>
                              <a:gd name="T69" fmla="*/ T68 w 1059"/>
                              <a:gd name="T70" fmla="+- 0 4636 4016"/>
                              <a:gd name="T71" fmla="*/ 4636 h 652"/>
                              <a:gd name="T72" fmla="+- 0 4939 4930"/>
                              <a:gd name="T73" fmla="*/ T72 w 1059"/>
                              <a:gd name="T74" fmla="+- 0 4601 4016"/>
                              <a:gd name="T75" fmla="*/ 4601 h 652"/>
                              <a:gd name="T76" fmla="+- 0 4930 4930"/>
                              <a:gd name="T77" fmla="*/ T76 w 1059"/>
                              <a:gd name="T78" fmla="+- 0 4559 4016"/>
                              <a:gd name="T79" fmla="*/ 4559 h 652"/>
                              <a:gd name="T80" fmla="+- 0 4930 4930"/>
                              <a:gd name="T81" fmla="*/ T80 w 1059"/>
                              <a:gd name="T82" fmla="+- 0 4124 4016"/>
                              <a:gd name="T83" fmla="*/ 4124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9" h="652">
                                <a:moveTo>
                                  <a:pt x="0" y="108"/>
                                </a:moveTo>
                                <a:lnTo>
                                  <a:pt x="9" y="66"/>
                                </a:lnTo>
                                <a:lnTo>
                                  <a:pt x="32" y="31"/>
                                </a:lnTo>
                                <a:lnTo>
                                  <a:pt x="66" y="8"/>
                                </a:lnTo>
                                <a:lnTo>
                                  <a:pt x="109" y="0"/>
                                </a:lnTo>
                                <a:lnTo>
                                  <a:pt x="950" y="0"/>
                                </a:lnTo>
                                <a:lnTo>
                                  <a:pt x="993" y="8"/>
                                </a:lnTo>
                                <a:lnTo>
                                  <a:pt x="1027" y="31"/>
                                </a:lnTo>
                                <a:lnTo>
                                  <a:pt x="1050" y="66"/>
                                </a:lnTo>
                                <a:lnTo>
                                  <a:pt x="1059" y="108"/>
                                </a:lnTo>
                                <a:lnTo>
                                  <a:pt x="1059" y="543"/>
                                </a:lnTo>
                                <a:lnTo>
                                  <a:pt x="1050" y="585"/>
                                </a:lnTo>
                                <a:lnTo>
                                  <a:pt x="1027" y="620"/>
                                </a:lnTo>
                                <a:lnTo>
                                  <a:pt x="993" y="643"/>
                                </a:lnTo>
                                <a:lnTo>
                                  <a:pt x="950" y="652"/>
                                </a:lnTo>
                                <a:lnTo>
                                  <a:pt x="109" y="652"/>
                                </a:lnTo>
                                <a:lnTo>
                                  <a:pt x="66" y="643"/>
                                </a:lnTo>
                                <a:lnTo>
                                  <a:pt x="32" y="620"/>
                                </a:lnTo>
                                <a:lnTo>
                                  <a:pt x="9" y="585"/>
                                </a:lnTo>
                                <a:lnTo>
                                  <a:pt x="0" y="543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FC83D" id="Group 31" o:spid="_x0000_s1026" style="position:absolute;margin-left:173.15pt;margin-top:18.3pt;width:248.6pt;height:216.25pt;z-index:-251645952;mso-wrap-distance-left:0;mso-wrap-distance-right:0;mso-position-horizontal-relative:page" coordorigin="3463,366" coordsize="4972,43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6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sPhZ/wgH/CTN/wsj/hJP8AhHvs77f+EV+z/a/Oyu3P&#10;n/Jsxuz3zj3r13/jEf8A6rV/5SKAPnKitLxL/ZH/AAkeq/8ACP8A23+wftcv9n/2ls+1fZt58rzt&#10;ny+Zs27tvGc44rN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i62n4+EAAAAKAQAADwAAAGRycy9kb3ducmV2&#10;LnhtbEyPwUrDQBCG74LvsIzgzW5i0lBjNqUU9VQEW0G8TbPTJDQ7G7LbJH1715PeZpiPf76/WM+m&#10;EyMNrrWsIF5EIIgrq1uuFXweXh9WIJxH1thZJgVXcrAub28KzLWd+IPGva9FCGGXo4LG+z6X0lUN&#10;GXQL2xOH28kOBn1Yh1rqAacQbjr5GEWZNNhy+NBgT9uGqvP+YhS8TThtkvhl3J1P2+v3Yfn+tYtJ&#10;qfu7efMMwtPs/2D41Q/qUAano72wdqJTkKRZEtAwZBmIAKzSZAniqCDNnmKQZSH/Vyh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">
                <v:shape id="Picture 30" o:spid="_x0000_s1027" type="#_x0000_t75" style="position:absolute;left:3463;top:365;width:4972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">
                  <v:imagedata r:id="rId29" o:title=""/>
                </v:shape>
                <v:shape id="Freeform 31" o:spid="_x0000_s1028" style="position:absolute;left:4930;top:4015;width:1059;height:652;visibility:visible;mso-wrap-style:square;v-text-anchor:top" coordsize="1059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" path="m,108l9,66,32,31,66,8,109,,950,r43,8l1027,31r23,35l1059,108r,435l1050,585r-23,35l993,643r-43,9l109,652,66,643,32,620,9,585,,543,,108xe" filled="f" strokecolor="red" strokeweight="2.25pt">
                  <v:path arrowok="t" o:connecttype="custom" o:connectlocs="0,4124;9,4082;32,4047;66,4024;109,4016;950,4016;993,4024;1027,4047;1050,4082;1059,4124;1059,4559;1050,4601;1027,4636;993,4659;950,4668;109,4668;66,4659;32,4636;9,4601;0,4559;0,4124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E476635" w14:textId="77777777" w:rsidR="00D46B6B" w:rsidRDefault="00D46B6B" w:rsidP="00D46B6B">
      <w:pPr>
        <w:pStyle w:val="BodyText"/>
        <w:spacing w:before="3"/>
        <w:rPr>
          <w:sz w:val="7"/>
        </w:rPr>
      </w:pPr>
    </w:p>
    <w:p w14:paraId="7428F03E" w14:textId="77777777" w:rsidR="00D46B6B" w:rsidRDefault="00D46B6B" w:rsidP="004D75E6">
      <w:pPr>
        <w:pStyle w:val="BodyText"/>
        <w:ind w:left="2013" w:firstLine="5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40ED74" wp14:editId="44E23FED">
            <wp:extent cx="3577630" cy="3087624"/>
            <wp:effectExtent l="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630" cy="30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76D" w14:textId="77777777" w:rsidR="00D46B6B" w:rsidRDefault="00D46B6B" w:rsidP="00D46B6B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6BB3732" wp14:editId="474159AC">
            <wp:simplePos x="0" y="0"/>
            <wp:positionH relativeFrom="page">
              <wp:posOffset>2056984</wp:posOffset>
            </wp:positionH>
            <wp:positionV relativeFrom="paragraph">
              <wp:posOffset>197805</wp:posOffset>
            </wp:positionV>
            <wp:extent cx="3446593" cy="2974848"/>
            <wp:effectExtent l="0" t="0" r="0" b="0"/>
            <wp:wrapTopAndBottom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593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38902" w14:textId="77777777" w:rsidR="00D46B6B" w:rsidRDefault="00D46B6B" w:rsidP="00D46B6B">
      <w:pPr>
        <w:pStyle w:val="BodyText"/>
        <w:spacing w:before="5"/>
        <w:rPr>
          <w:sz w:val="7"/>
        </w:rPr>
      </w:pPr>
    </w:p>
    <w:p w14:paraId="42709234" w14:textId="77777777" w:rsidR="00D46B6B" w:rsidRDefault="00D46B6B" w:rsidP="00D46B6B">
      <w:pPr>
        <w:pStyle w:val="BodyText"/>
        <w:spacing w:before="3"/>
        <w:rPr>
          <w:sz w:val="7"/>
        </w:rPr>
      </w:pPr>
    </w:p>
    <w:p w14:paraId="73A5A283" w14:textId="50724762" w:rsidR="00D46B6B" w:rsidRDefault="00D46B6B" w:rsidP="00D02A03">
      <w:pPr>
        <w:pStyle w:val="BodyText"/>
        <w:ind w:left="2127" w:hanging="53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4AA8553" wp14:editId="38AC98E4">
                <wp:extent cx="3436620" cy="2967355"/>
                <wp:effectExtent l="0" t="0" r="2540" b="571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6620" cy="2967355"/>
                          <a:chOff x="0" y="0"/>
                          <a:chExt cx="5412" cy="4673"/>
                        </a:xfrm>
                      </wpg:grpSpPr>
                      <pic:pic xmlns:pic="http://schemas.openxmlformats.org/drawingml/2006/picture">
                        <pic:nvPicPr>
                          <pic:cNvPr id="2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" cy="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4"/>
                        <wps:cNvSpPr>
                          <a:spLocks/>
                        </wps:cNvSpPr>
                        <wps:spPr bwMode="auto">
                          <a:xfrm>
                            <a:off x="1643" y="3947"/>
                            <a:ext cx="1059" cy="652"/>
                          </a:xfrm>
                          <a:custGeom>
                            <a:avLst/>
                            <a:gdLst>
                              <a:gd name="T0" fmla="+- 0 1643 1643"/>
                              <a:gd name="T1" fmla="*/ T0 w 1059"/>
                              <a:gd name="T2" fmla="+- 0 4056 3947"/>
                              <a:gd name="T3" fmla="*/ 4056 h 652"/>
                              <a:gd name="T4" fmla="+- 0 1652 1643"/>
                              <a:gd name="T5" fmla="*/ T4 w 1059"/>
                              <a:gd name="T6" fmla="+- 0 4013 3947"/>
                              <a:gd name="T7" fmla="*/ 4013 h 652"/>
                              <a:gd name="T8" fmla="+- 0 1675 1643"/>
                              <a:gd name="T9" fmla="*/ T8 w 1059"/>
                              <a:gd name="T10" fmla="+- 0 3979 3947"/>
                              <a:gd name="T11" fmla="*/ 3979 h 652"/>
                              <a:gd name="T12" fmla="+- 0 1709 1643"/>
                              <a:gd name="T13" fmla="*/ T12 w 1059"/>
                              <a:gd name="T14" fmla="+- 0 3956 3947"/>
                              <a:gd name="T15" fmla="*/ 3956 h 652"/>
                              <a:gd name="T16" fmla="+- 0 1752 1643"/>
                              <a:gd name="T17" fmla="*/ T16 w 1059"/>
                              <a:gd name="T18" fmla="+- 0 3947 3947"/>
                              <a:gd name="T19" fmla="*/ 3947 h 652"/>
                              <a:gd name="T20" fmla="+- 0 2593 1643"/>
                              <a:gd name="T21" fmla="*/ T20 w 1059"/>
                              <a:gd name="T22" fmla="+- 0 3947 3947"/>
                              <a:gd name="T23" fmla="*/ 3947 h 652"/>
                              <a:gd name="T24" fmla="+- 0 2636 1643"/>
                              <a:gd name="T25" fmla="*/ T24 w 1059"/>
                              <a:gd name="T26" fmla="+- 0 3956 3947"/>
                              <a:gd name="T27" fmla="*/ 3956 h 652"/>
                              <a:gd name="T28" fmla="+- 0 2670 1643"/>
                              <a:gd name="T29" fmla="*/ T28 w 1059"/>
                              <a:gd name="T30" fmla="+- 0 3979 3947"/>
                              <a:gd name="T31" fmla="*/ 3979 h 652"/>
                              <a:gd name="T32" fmla="+- 0 2693 1643"/>
                              <a:gd name="T33" fmla="*/ T32 w 1059"/>
                              <a:gd name="T34" fmla="+- 0 4013 3947"/>
                              <a:gd name="T35" fmla="*/ 4013 h 652"/>
                              <a:gd name="T36" fmla="+- 0 2702 1643"/>
                              <a:gd name="T37" fmla="*/ T36 w 1059"/>
                              <a:gd name="T38" fmla="+- 0 4056 3947"/>
                              <a:gd name="T39" fmla="*/ 4056 h 652"/>
                              <a:gd name="T40" fmla="+- 0 2702 1643"/>
                              <a:gd name="T41" fmla="*/ T40 w 1059"/>
                              <a:gd name="T42" fmla="+- 0 4490 3947"/>
                              <a:gd name="T43" fmla="*/ 4490 h 652"/>
                              <a:gd name="T44" fmla="+- 0 2693 1643"/>
                              <a:gd name="T45" fmla="*/ T44 w 1059"/>
                              <a:gd name="T46" fmla="+- 0 4533 3947"/>
                              <a:gd name="T47" fmla="*/ 4533 h 652"/>
                              <a:gd name="T48" fmla="+- 0 2670 1643"/>
                              <a:gd name="T49" fmla="*/ T48 w 1059"/>
                              <a:gd name="T50" fmla="+- 0 4567 3947"/>
                              <a:gd name="T51" fmla="*/ 4567 h 652"/>
                              <a:gd name="T52" fmla="+- 0 2636 1643"/>
                              <a:gd name="T53" fmla="*/ T52 w 1059"/>
                              <a:gd name="T54" fmla="+- 0 4590 3947"/>
                              <a:gd name="T55" fmla="*/ 4590 h 652"/>
                              <a:gd name="T56" fmla="+- 0 2593 1643"/>
                              <a:gd name="T57" fmla="*/ T56 w 1059"/>
                              <a:gd name="T58" fmla="+- 0 4599 3947"/>
                              <a:gd name="T59" fmla="*/ 4599 h 652"/>
                              <a:gd name="T60" fmla="+- 0 1752 1643"/>
                              <a:gd name="T61" fmla="*/ T60 w 1059"/>
                              <a:gd name="T62" fmla="+- 0 4599 3947"/>
                              <a:gd name="T63" fmla="*/ 4599 h 652"/>
                              <a:gd name="T64" fmla="+- 0 1709 1643"/>
                              <a:gd name="T65" fmla="*/ T64 w 1059"/>
                              <a:gd name="T66" fmla="+- 0 4590 3947"/>
                              <a:gd name="T67" fmla="*/ 4590 h 652"/>
                              <a:gd name="T68" fmla="+- 0 1675 1643"/>
                              <a:gd name="T69" fmla="*/ T68 w 1059"/>
                              <a:gd name="T70" fmla="+- 0 4567 3947"/>
                              <a:gd name="T71" fmla="*/ 4567 h 652"/>
                              <a:gd name="T72" fmla="+- 0 1652 1643"/>
                              <a:gd name="T73" fmla="*/ T72 w 1059"/>
                              <a:gd name="T74" fmla="+- 0 4533 3947"/>
                              <a:gd name="T75" fmla="*/ 4533 h 652"/>
                              <a:gd name="T76" fmla="+- 0 1643 1643"/>
                              <a:gd name="T77" fmla="*/ T76 w 1059"/>
                              <a:gd name="T78" fmla="+- 0 4490 3947"/>
                              <a:gd name="T79" fmla="*/ 4490 h 652"/>
                              <a:gd name="T80" fmla="+- 0 1643 1643"/>
                              <a:gd name="T81" fmla="*/ T80 w 1059"/>
                              <a:gd name="T82" fmla="+- 0 4056 3947"/>
                              <a:gd name="T83" fmla="*/ 4056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9" h="652">
                                <a:moveTo>
                                  <a:pt x="0" y="109"/>
                                </a:moveTo>
                                <a:lnTo>
                                  <a:pt x="9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9" y="0"/>
                                </a:lnTo>
                                <a:lnTo>
                                  <a:pt x="950" y="0"/>
                                </a:lnTo>
                                <a:lnTo>
                                  <a:pt x="993" y="9"/>
                                </a:lnTo>
                                <a:lnTo>
                                  <a:pt x="1027" y="32"/>
                                </a:lnTo>
                                <a:lnTo>
                                  <a:pt x="1050" y="66"/>
                                </a:lnTo>
                                <a:lnTo>
                                  <a:pt x="1059" y="109"/>
                                </a:lnTo>
                                <a:lnTo>
                                  <a:pt x="1059" y="543"/>
                                </a:lnTo>
                                <a:lnTo>
                                  <a:pt x="1050" y="586"/>
                                </a:lnTo>
                                <a:lnTo>
                                  <a:pt x="1027" y="620"/>
                                </a:lnTo>
                                <a:lnTo>
                                  <a:pt x="993" y="643"/>
                                </a:lnTo>
                                <a:lnTo>
                                  <a:pt x="950" y="652"/>
                                </a:lnTo>
                                <a:lnTo>
                                  <a:pt x="109" y="652"/>
                                </a:lnTo>
                                <a:lnTo>
                                  <a:pt x="66" y="643"/>
                                </a:lnTo>
                                <a:lnTo>
                                  <a:pt x="32" y="620"/>
                                </a:lnTo>
                                <a:lnTo>
                                  <a:pt x="9" y="586"/>
                                </a:lnTo>
                                <a:lnTo>
                                  <a:pt x="0" y="543"/>
                                </a:lnTo>
                                <a:lnTo>
                                  <a:pt x="0" y="1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9E4DC" id="Group 28" o:spid="_x0000_s1026" style="width:270.6pt;height:233.65pt;mso-position-horizontal-relative:char;mso-position-vertical-relative:line" coordsize="5412,46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H6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sPhZ/wgH/CTN/wsj/h&#10;JP8AhHvs77f+EV+z/a/Oyu3Pn/Jsxuz3zj3r13/jEf8A6rV/5SKAPnKitLxL/ZH/AAkeq/8ACP8A&#10;23+wftcv9n/2ls+1fZt58rztny+Zs27tvGc44rN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">
                <v:shape id="Picture 3" o:spid="_x0000_s1027" type="#_x0000_t75" style="position:absolute;width:5412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">
                  <v:imagedata r:id="rId33" o:title=""/>
                </v:shape>
                <v:shape id="Freeform 4" o:spid="_x0000_s1028" style="position:absolute;left:1643;top:3947;width:1059;height:652;visibility:visible;mso-wrap-style:square;v-text-anchor:top" coordsize="1059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" path="m,109l9,66,32,32,66,9,109,,950,r43,9l1027,32r23,34l1059,109r,434l1050,586r-23,34l993,643r-43,9l109,652,66,643,32,620,9,586,,543,,109xe" filled="f" strokecolor="red" strokeweight="2.25pt">
                  <v:path arrowok="t" o:connecttype="custom" o:connectlocs="0,4056;9,4013;32,3979;66,3956;109,3947;950,3947;993,3956;1027,3979;1050,4013;1059,4056;1059,4490;1050,4533;1027,4567;993,4590;950,4599;109,4599;66,4590;32,4567;9,4533;0,4490;0,4056" o:connectangles="0,0,0,0,0,0,0,0,0,0,0,0,0,0,0,0,0,0,0,0,0"/>
                </v:shape>
                <w10:anchorlock/>
              </v:group>
            </w:pict>
          </mc:Fallback>
        </mc:AlternateContent>
      </w:r>
    </w:p>
    <w:p w14:paraId="345882B0" w14:textId="77777777" w:rsidR="00D46B6B" w:rsidRDefault="00D46B6B" w:rsidP="00D46B6B">
      <w:pPr>
        <w:pStyle w:val="BodyText"/>
        <w:rPr>
          <w:sz w:val="20"/>
        </w:rPr>
      </w:pPr>
    </w:p>
    <w:p w14:paraId="429A6098" w14:textId="77777777" w:rsidR="00D46B6B" w:rsidRDefault="00D46B6B" w:rsidP="00D46B6B">
      <w:pPr>
        <w:pStyle w:val="BodyText"/>
        <w:spacing w:before="2"/>
        <w:rPr>
          <w:sz w:val="23"/>
        </w:rPr>
      </w:pPr>
    </w:p>
    <w:p w14:paraId="37788C13" w14:textId="364B804A" w:rsidR="00D46B6B" w:rsidRDefault="00302519" w:rsidP="00302519">
      <w:pPr>
        <w:pStyle w:val="BodyText"/>
        <w:ind w:right="926"/>
      </w:pPr>
      <w:r>
        <w:rPr>
          <w:rFonts w:hint="cs"/>
          <w:rtl/>
        </w:rPr>
        <w:t xml:space="preserve">9. </w:t>
      </w:r>
      <w:r w:rsidR="00D46B6B">
        <w:rPr>
          <w:rtl/>
        </w:rPr>
        <w:t>לאחר</w:t>
      </w:r>
      <w:r w:rsidR="00D46B6B">
        <w:rPr>
          <w:spacing w:val="-21"/>
          <w:rtl/>
        </w:rPr>
        <w:t xml:space="preserve"> </w:t>
      </w:r>
      <w:r w:rsidR="00D46B6B">
        <w:rPr>
          <w:rtl/>
        </w:rPr>
        <w:t>הפעלה מחודשת של המחשב</w:t>
      </w:r>
      <w:r w:rsidR="00D46B6B">
        <w:t>,</w:t>
      </w:r>
      <w:r w:rsidR="00D46B6B">
        <w:rPr>
          <w:rtl/>
        </w:rPr>
        <w:t xml:space="preserve"> בתפריט התחל תוכלו למצוא את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SSMS</w:t>
      </w:r>
      <w:r w:rsidR="00D46B6B">
        <w:rPr>
          <w:rtl/>
        </w:rPr>
        <w:t xml:space="preserve"> כדי להתחבר שרת</w:t>
      </w:r>
      <w:r w:rsidR="00D46B6B">
        <w:t>.</w:t>
      </w:r>
    </w:p>
    <w:p w14:paraId="4259C294" w14:textId="2EAAB382" w:rsidR="00D46B6B" w:rsidRDefault="00D46B6B" w:rsidP="00D46B6B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1CC97348" wp14:editId="78494A0C">
                <wp:simplePos x="0" y="0"/>
                <wp:positionH relativeFrom="page">
                  <wp:posOffset>2365375</wp:posOffset>
                </wp:positionH>
                <wp:positionV relativeFrom="paragraph">
                  <wp:posOffset>189865</wp:posOffset>
                </wp:positionV>
                <wp:extent cx="2832100" cy="2133600"/>
                <wp:effectExtent l="3175" t="1270" r="3175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2133600"/>
                          <a:chOff x="3725" y="299"/>
                          <a:chExt cx="4460" cy="3360"/>
                        </a:xfrm>
                      </wpg:grpSpPr>
                      <pic:pic xmlns:pic="http://schemas.openxmlformats.org/drawingml/2006/picture">
                        <pic:nvPicPr>
                          <pic:cNvPr id="2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8" y="299"/>
                            <a:ext cx="4335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4"/>
                        <wps:cNvSpPr>
                          <a:spLocks/>
                        </wps:cNvSpPr>
                        <wps:spPr bwMode="auto">
                          <a:xfrm>
                            <a:off x="3748" y="2469"/>
                            <a:ext cx="4415" cy="570"/>
                          </a:xfrm>
                          <a:custGeom>
                            <a:avLst/>
                            <a:gdLst>
                              <a:gd name="T0" fmla="+- 0 3748 3748"/>
                              <a:gd name="T1" fmla="*/ T0 w 4415"/>
                              <a:gd name="T2" fmla="+- 0 2564 2469"/>
                              <a:gd name="T3" fmla="*/ 2564 h 570"/>
                              <a:gd name="T4" fmla="+- 0 3755 3748"/>
                              <a:gd name="T5" fmla="*/ T4 w 4415"/>
                              <a:gd name="T6" fmla="+- 0 2527 2469"/>
                              <a:gd name="T7" fmla="*/ 2527 h 570"/>
                              <a:gd name="T8" fmla="+- 0 3776 3748"/>
                              <a:gd name="T9" fmla="*/ T8 w 4415"/>
                              <a:gd name="T10" fmla="+- 0 2497 2469"/>
                              <a:gd name="T11" fmla="*/ 2497 h 570"/>
                              <a:gd name="T12" fmla="+- 0 3806 3748"/>
                              <a:gd name="T13" fmla="*/ T12 w 4415"/>
                              <a:gd name="T14" fmla="+- 0 2477 2469"/>
                              <a:gd name="T15" fmla="*/ 2477 h 570"/>
                              <a:gd name="T16" fmla="+- 0 3843 3748"/>
                              <a:gd name="T17" fmla="*/ T16 w 4415"/>
                              <a:gd name="T18" fmla="+- 0 2469 2469"/>
                              <a:gd name="T19" fmla="*/ 2469 h 570"/>
                              <a:gd name="T20" fmla="+- 0 8068 3748"/>
                              <a:gd name="T21" fmla="*/ T20 w 4415"/>
                              <a:gd name="T22" fmla="+- 0 2469 2469"/>
                              <a:gd name="T23" fmla="*/ 2469 h 570"/>
                              <a:gd name="T24" fmla="+- 0 8105 3748"/>
                              <a:gd name="T25" fmla="*/ T24 w 4415"/>
                              <a:gd name="T26" fmla="+- 0 2477 2469"/>
                              <a:gd name="T27" fmla="*/ 2477 h 570"/>
                              <a:gd name="T28" fmla="+- 0 8135 3748"/>
                              <a:gd name="T29" fmla="*/ T28 w 4415"/>
                              <a:gd name="T30" fmla="+- 0 2497 2469"/>
                              <a:gd name="T31" fmla="*/ 2497 h 570"/>
                              <a:gd name="T32" fmla="+- 0 8156 3748"/>
                              <a:gd name="T33" fmla="*/ T32 w 4415"/>
                              <a:gd name="T34" fmla="+- 0 2527 2469"/>
                              <a:gd name="T35" fmla="*/ 2527 h 570"/>
                              <a:gd name="T36" fmla="+- 0 8163 3748"/>
                              <a:gd name="T37" fmla="*/ T36 w 4415"/>
                              <a:gd name="T38" fmla="+- 0 2564 2469"/>
                              <a:gd name="T39" fmla="*/ 2564 h 570"/>
                              <a:gd name="T40" fmla="+- 0 8163 3748"/>
                              <a:gd name="T41" fmla="*/ T40 w 4415"/>
                              <a:gd name="T42" fmla="+- 0 2944 2469"/>
                              <a:gd name="T43" fmla="*/ 2944 h 570"/>
                              <a:gd name="T44" fmla="+- 0 8156 3748"/>
                              <a:gd name="T45" fmla="*/ T44 w 4415"/>
                              <a:gd name="T46" fmla="+- 0 2981 2469"/>
                              <a:gd name="T47" fmla="*/ 2981 h 570"/>
                              <a:gd name="T48" fmla="+- 0 8135 3748"/>
                              <a:gd name="T49" fmla="*/ T48 w 4415"/>
                              <a:gd name="T50" fmla="+- 0 3011 2469"/>
                              <a:gd name="T51" fmla="*/ 3011 h 570"/>
                              <a:gd name="T52" fmla="+- 0 8105 3748"/>
                              <a:gd name="T53" fmla="*/ T52 w 4415"/>
                              <a:gd name="T54" fmla="+- 0 3032 2469"/>
                              <a:gd name="T55" fmla="*/ 3032 h 570"/>
                              <a:gd name="T56" fmla="+- 0 8068 3748"/>
                              <a:gd name="T57" fmla="*/ T56 w 4415"/>
                              <a:gd name="T58" fmla="+- 0 3039 2469"/>
                              <a:gd name="T59" fmla="*/ 3039 h 570"/>
                              <a:gd name="T60" fmla="+- 0 3843 3748"/>
                              <a:gd name="T61" fmla="*/ T60 w 4415"/>
                              <a:gd name="T62" fmla="+- 0 3039 2469"/>
                              <a:gd name="T63" fmla="*/ 3039 h 570"/>
                              <a:gd name="T64" fmla="+- 0 3806 3748"/>
                              <a:gd name="T65" fmla="*/ T64 w 4415"/>
                              <a:gd name="T66" fmla="+- 0 3032 2469"/>
                              <a:gd name="T67" fmla="*/ 3032 h 570"/>
                              <a:gd name="T68" fmla="+- 0 3776 3748"/>
                              <a:gd name="T69" fmla="*/ T68 w 4415"/>
                              <a:gd name="T70" fmla="+- 0 3011 2469"/>
                              <a:gd name="T71" fmla="*/ 3011 h 570"/>
                              <a:gd name="T72" fmla="+- 0 3755 3748"/>
                              <a:gd name="T73" fmla="*/ T72 w 4415"/>
                              <a:gd name="T74" fmla="+- 0 2981 2469"/>
                              <a:gd name="T75" fmla="*/ 2981 h 570"/>
                              <a:gd name="T76" fmla="+- 0 3748 3748"/>
                              <a:gd name="T77" fmla="*/ T76 w 4415"/>
                              <a:gd name="T78" fmla="+- 0 2944 2469"/>
                              <a:gd name="T79" fmla="*/ 2944 h 570"/>
                              <a:gd name="T80" fmla="+- 0 3748 3748"/>
                              <a:gd name="T81" fmla="*/ T80 w 4415"/>
                              <a:gd name="T82" fmla="+- 0 2564 2469"/>
                              <a:gd name="T83" fmla="*/ 2564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15" h="570">
                                <a:moveTo>
                                  <a:pt x="0" y="95"/>
                                </a:moveTo>
                                <a:lnTo>
                                  <a:pt x="7" y="58"/>
                                </a:lnTo>
                                <a:lnTo>
                                  <a:pt x="28" y="28"/>
                                </a:lnTo>
                                <a:lnTo>
                                  <a:pt x="58" y="8"/>
                                </a:lnTo>
                                <a:lnTo>
                                  <a:pt x="95" y="0"/>
                                </a:lnTo>
                                <a:lnTo>
                                  <a:pt x="4320" y="0"/>
                                </a:lnTo>
                                <a:lnTo>
                                  <a:pt x="4357" y="8"/>
                                </a:lnTo>
                                <a:lnTo>
                                  <a:pt x="4387" y="28"/>
                                </a:lnTo>
                                <a:lnTo>
                                  <a:pt x="4408" y="58"/>
                                </a:lnTo>
                                <a:lnTo>
                                  <a:pt x="4415" y="95"/>
                                </a:lnTo>
                                <a:lnTo>
                                  <a:pt x="4415" y="475"/>
                                </a:lnTo>
                                <a:lnTo>
                                  <a:pt x="4408" y="512"/>
                                </a:lnTo>
                                <a:lnTo>
                                  <a:pt x="4387" y="542"/>
                                </a:lnTo>
                                <a:lnTo>
                                  <a:pt x="4357" y="563"/>
                                </a:lnTo>
                                <a:lnTo>
                                  <a:pt x="4320" y="570"/>
                                </a:lnTo>
                                <a:lnTo>
                                  <a:pt x="95" y="570"/>
                                </a:lnTo>
                                <a:lnTo>
                                  <a:pt x="58" y="563"/>
                                </a:lnTo>
                                <a:lnTo>
                                  <a:pt x="28" y="542"/>
                                </a:lnTo>
                                <a:lnTo>
                                  <a:pt x="7" y="512"/>
                                </a:lnTo>
                                <a:lnTo>
                                  <a:pt x="0" y="475"/>
                                </a:lnTo>
                                <a:lnTo>
                                  <a:pt x="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2D102" id="Group 25" o:spid="_x0000_s1026" style="position:absolute;margin-left:186.25pt;margin-top:14.95pt;width:223pt;height:168pt;z-index:-251644928;mso-wrap-distance-left:0;mso-wrap-distance-right:0;mso-position-horizontal-relative:page" coordorigin="3725,299" coordsize="4460,33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">
                <v:shape id="Picture 33" o:spid="_x0000_s1027" type="#_x0000_t75" style="position:absolute;left:3778;top:299;width:4335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">
                  <v:imagedata r:id="rId35" o:title=""/>
                </v:shape>
                <v:shape id="Freeform 34" o:spid="_x0000_s1028" style="position:absolute;left:3748;top:2469;width:4415;height:570;visibility:visible;mso-wrap-style:square;v-text-anchor:top" coordsize="4415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" path="m,95l7,58,28,28,58,8,95,,4320,r37,8l4387,28r21,30l4415,95r,380l4408,512r-21,30l4357,563r-37,7l95,570,58,563,28,542,7,512,,475,,95xe" filled="f" strokecolor="red" strokeweight="2.25pt">
                  <v:path arrowok="t" o:connecttype="custom" o:connectlocs="0,2564;7,2527;28,2497;58,2477;95,2469;4320,2469;4357,2477;4387,2497;4408,2527;4415,2564;4415,2944;4408,2981;4387,3011;4357,3032;4320,3039;95,3039;58,3032;28,3011;7,2981;0,2944;0,2564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88A86B4" w14:textId="77777777" w:rsidR="00D46B6B" w:rsidRDefault="00D46B6B" w:rsidP="00D46B6B">
      <w:pPr>
        <w:pStyle w:val="BodyText"/>
        <w:rPr>
          <w:sz w:val="20"/>
        </w:rPr>
      </w:pPr>
    </w:p>
    <w:p w14:paraId="455E6030" w14:textId="77777777" w:rsidR="00D46B6B" w:rsidRDefault="00D46B6B" w:rsidP="00D46B6B">
      <w:pPr>
        <w:pStyle w:val="BodyText"/>
        <w:spacing w:before="10"/>
        <w:rPr>
          <w:sz w:val="23"/>
        </w:rPr>
      </w:pPr>
    </w:p>
    <w:p w14:paraId="509CDF23" w14:textId="1D1F8960" w:rsidR="00D46B6B" w:rsidRDefault="00302519" w:rsidP="00302519">
      <w:pPr>
        <w:pStyle w:val="BodyText"/>
        <w:spacing w:before="89"/>
        <w:ind w:right="1096"/>
        <w:rPr>
          <w:rFonts w:ascii="Carlito" w:hAnsi="Carlito" w:cs="Carlito"/>
        </w:rPr>
      </w:pPr>
      <w:r>
        <w:rPr>
          <w:rFonts w:hint="cs"/>
          <w:rtl/>
        </w:rPr>
        <w:t xml:space="preserve">10. </w:t>
      </w:r>
      <w:r w:rsidR="00D46B6B">
        <w:rPr>
          <w:rtl/>
        </w:rPr>
        <w:t>במסך</w:t>
      </w:r>
      <w:r w:rsidR="00D46B6B">
        <w:rPr>
          <w:spacing w:val="-2"/>
          <w:rtl/>
        </w:rPr>
        <w:t xml:space="preserve"> </w:t>
      </w:r>
      <w:r w:rsidR="00D46B6B">
        <w:rPr>
          <w:rtl/>
        </w:rPr>
        <w:t>ההתחברות יש לוודא שבשורת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Name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Server</w:t>
      </w:r>
      <w:r w:rsidR="00D46B6B">
        <w:rPr>
          <w:rtl/>
        </w:rPr>
        <w:t xml:space="preserve"> מזהה את שם המחשב שלכם</w:t>
      </w:r>
      <w:r w:rsidR="00D46B6B">
        <w:rPr>
          <w:rFonts w:ascii="Times New Roman" w:hAnsi="Times New Roman" w:cs="Times New Roman"/>
          <w:rtl/>
        </w:rPr>
        <w:t xml:space="preserve"> </w:t>
      </w:r>
      <w:r w:rsidR="00D46B6B">
        <w:rPr>
          <w:rFonts w:ascii="Wingdings" w:hAnsi="Wingdings" w:cs="Wingdings"/>
        </w:rPr>
        <w:t></w:t>
      </w:r>
      <w:r>
        <w:rPr>
          <w:rFonts w:ascii="Wingdings" w:hAnsi="Wingdings" w:cs="Wingdings" w:hint="cs"/>
          <w:rtl/>
        </w:rPr>
        <w:t xml:space="preserve"> </w:t>
      </w:r>
      <w:r w:rsidR="00D46B6B">
        <w:rPr>
          <w:rFonts w:ascii="Carlito" w:hAnsi="Carlito" w:cs="Carlito"/>
        </w:rPr>
        <w:t>Connect</w:t>
      </w:r>
    </w:p>
    <w:p w14:paraId="2D29296B" w14:textId="0778B688" w:rsidR="00D46B6B" w:rsidRDefault="00D46B6B" w:rsidP="00D46B6B">
      <w:pPr>
        <w:pStyle w:val="BodyText"/>
        <w:spacing w:before="10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7758587C" wp14:editId="142C6DB0">
                <wp:simplePos x="0" y="0"/>
                <wp:positionH relativeFrom="page">
                  <wp:posOffset>2292350</wp:posOffset>
                </wp:positionH>
                <wp:positionV relativeFrom="paragraph">
                  <wp:posOffset>199390</wp:posOffset>
                </wp:positionV>
                <wp:extent cx="2975610" cy="1965325"/>
                <wp:effectExtent l="0" t="0" r="0" b="127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5610" cy="1965325"/>
                          <a:chOff x="3610" y="314"/>
                          <a:chExt cx="4686" cy="3095"/>
                        </a:xfrm>
                      </wpg:grpSpPr>
                      <pic:pic xmlns:pic="http://schemas.openxmlformats.org/drawingml/2006/picture">
                        <pic:nvPicPr>
                          <pic:cNvPr id="2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0" y="313"/>
                            <a:ext cx="4686" cy="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Freeform 37"/>
                        <wps:cNvSpPr>
                          <a:spLocks/>
                        </wps:cNvSpPr>
                        <wps:spPr bwMode="auto">
                          <a:xfrm>
                            <a:off x="4863" y="3026"/>
                            <a:ext cx="909" cy="272"/>
                          </a:xfrm>
                          <a:custGeom>
                            <a:avLst/>
                            <a:gdLst>
                              <a:gd name="T0" fmla="+- 0 4863 4863"/>
                              <a:gd name="T1" fmla="*/ T0 w 909"/>
                              <a:gd name="T2" fmla="+- 0 3072 3027"/>
                              <a:gd name="T3" fmla="*/ 3072 h 272"/>
                              <a:gd name="T4" fmla="+- 0 4867 4863"/>
                              <a:gd name="T5" fmla="*/ T4 w 909"/>
                              <a:gd name="T6" fmla="+- 0 3055 3027"/>
                              <a:gd name="T7" fmla="*/ 3055 h 272"/>
                              <a:gd name="T8" fmla="+- 0 4876 4863"/>
                              <a:gd name="T9" fmla="*/ T8 w 909"/>
                              <a:gd name="T10" fmla="+- 0 3040 3027"/>
                              <a:gd name="T11" fmla="*/ 3040 h 272"/>
                              <a:gd name="T12" fmla="+- 0 4891 4863"/>
                              <a:gd name="T13" fmla="*/ T12 w 909"/>
                              <a:gd name="T14" fmla="+- 0 3031 3027"/>
                              <a:gd name="T15" fmla="*/ 3031 h 272"/>
                              <a:gd name="T16" fmla="+- 0 4908 4863"/>
                              <a:gd name="T17" fmla="*/ T16 w 909"/>
                              <a:gd name="T18" fmla="+- 0 3027 3027"/>
                              <a:gd name="T19" fmla="*/ 3027 h 272"/>
                              <a:gd name="T20" fmla="+- 0 5727 4863"/>
                              <a:gd name="T21" fmla="*/ T20 w 909"/>
                              <a:gd name="T22" fmla="+- 0 3027 3027"/>
                              <a:gd name="T23" fmla="*/ 3027 h 272"/>
                              <a:gd name="T24" fmla="+- 0 5744 4863"/>
                              <a:gd name="T25" fmla="*/ T24 w 909"/>
                              <a:gd name="T26" fmla="+- 0 3031 3027"/>
                              <a:gd name="T27" fmla="*/ 3031 h 272"/>
                              <a:gd name="T28" fmla="+- 0 5759 4863"/>
                              <a:gd name="T29" fmla="*/ T28 w 909"/>
                              <a:gd name="T30" fmla="+- 0 3040 3027"/>
                              <a:gd name="T31" fmla="*/ 3040 h 272"/>
                              <a:gd name="T32" fmla="+- 0 5768 4863"/>
                              <a:gd name="T33" fmla="*/ T32 w 909"/>
                              <a:gd name="T34" fmla="+- 0 3055 3027"/>
                              <a:gd name="T35" fmla="*/ 3055 h 272"/>
                              <a:gd name="T36" fmla="+- 0 5772 4863"/>
                              <a:gd name="T37" fmla="*/ T36 w 909"/>
                              <a:gd name="T38" fmla="+- 0 3072 3027"/>
                              <a:gd name="T39" fmla="*/ 3072 h 272"/>
                              <a:gd name="T40" fmla="+- 0 5772 4863"/>
                              <a:gd name="T41" fmla="*/ T40 w 909"/>
                              <a:gd name="T42" fmla="+- 0 3253 3027"/>
                              <a:gd name="T43" fmla="*/ 3253 h 272"/>
                              <a:gd name="T44" fmla="+- 0 5768 4863"/>
                              <a:gd name="T45" fmla="*/ T44 w 909"/>
                              <a:gd name="T46" fmla="+- 0 3270 3027"/>
                              <a:gd name="T47" fmla="*/ 3270 h 272"/>
                              <a:gd name="T48" fmla="+- 0 5759 4863"/>
                              <a:gd name="T49" fmla="*/ T48 w 909"/>
                              <a:gd name="T50" fmla="+- 0 3285 3027"/>
                              <a:gd name="T51" fmla="*/ 3285 h 272"/>
                              <a:gd name="T52" fmla="+- 0 5744 4863"/>
                              <a:gd name="T53" fmla="*/ T52 w 909"/>
                              <a:gd name="T54" fmla="+- 0 3295 3027"/>
                              <a:gd name="T55" fmla="*/ 3295 h 272"/>
                              <a:gd name="T56" fmla="+- 0 5727 4863"/>
                              <a:gd name="T57" fmla="*/ T56 w 909"/>
                              <a:gd name="T58" fmla="+- 0 3298 3027"/>
                              <a:gd name="T59" fmla="*/ 3298 h 272"/>
                              <a:gd name="T60" fmla="+- 0 4908 4863"/>
                              <a:gd name="T61" fmla="*/ T60 w 909"/>
                              <a:gd name="T62" fmla="+- 0 3298 3027"/>
                              <a:gd name="T63" fmla="*/ 3298 h 272"/>
                              <a:gd name="T64" fmla="+- 0 4891 4863"/>
                              <a:gd name="T65" fmla="*/ T64 w 909"/>
                              <a:gd name="T66" fmla="+- 0 3295 3027"/>
                              <a:gd name="T67" fmla="*/ 3295 h 272"/>
                              <a:gd name="T68" fmla="+- 0 4876 4863"/>
                              <a:gd name="T69" fmla="*/ T68 w 909"/>
                              <a:gd name="T70" fmla="+- 0 3285 3027"/>
                              <a:gd name="T71" fmla="*/ 3285 h 272"/>
                              <a:gd name="T72" fmla="+- 0 4867 4863"/>
                              <a:gd name="T73" fmla="*/ T72 w 909"/>
                              <a:gd name="T74" fmla="+- 0 3270 3027"/>
                              <a:gd name="T75" fmla="*/ 3270 h 272"/>
                              <a:gd name="T76" fmla="+- 0 4863 4863"/>
                              <a:gd name="T77" fmla="*/ T76 w 909"/>
                              <a:gd name="T78" fmla="+- 0 3253 3027"/>
                              <a:gd name="T79" fmla="*/ 3253 h 272"/>
                              <a:gd name="T80" fmla="+- 0 4863 4863"/>
                              <a:gd name="T81" fmla="*/ T80 w 909"/>
                              <a:gd name="T82" fmla="+- 0 3072 3027"/>
                              <a:gd name="T83" fmla="*/ 3072 h 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9" h="272">
                                <a:moveTo>
                                  <a:pt x="0" y="45"/>
                                </a:moveTo>
                                <a:lnTo>
                                  <a:pt x="4" y="28"/>
                                </a:lnTo>
                                <a:lnTo>
                                  <a:pt x="13" y="13"/>
                                </a:lnTo>
                                <a:lnTo>
                                  <a:pt x="28" y="4"/>
                                </a:lnTo>
                                <a:lnTo>
                                  <a:pt x="45" y="0"/>
                                </a:lnTo>
                                <a:lnTo>
                                  <a:pt x="864" y="0"/>
                                </a:lnTo>
                                <a:lnTo>
                                  <a:pt x="881" y="4"/>
                                </a:lnTo>
                                <a:lnTo>
                                  <a:pt x="896" y="13"/>
                                </a:lnTo>
                                <a:lnTo>
                                  <a:pt x="905" y="28"/>
                                </a:lnTo>
                                <a:lnTo>
                                  <a:pt x="909" y="45"/>
                                </a:lnTo>
                                <a:lnTo>
                                  <a:pt x="909" y="226"/>
                                </a:lnTo>
                                <a:lnTo>
                                  <a:pt x="905" y="243"/>
                                </a:lnTo>
                                <a:lnTo>
                                  <a:pt x="896" y="258"/>
                                </a:lnTo>
                                <a:lnTo>
                                  <a:pt x="881" y="268"/>
                                </a:lnTo>
                                <a:lnTo>
                                  <a:pt x="864" y="271"/>
                                </a:lnTo>
                                <a:lnTo>
                                  <a:pt x="45" y="271"/>
                                </a:lnTo>
                                <a:lnTo>
                                  <a:pt x="28" y="268"/>
                                </a:lnTo>
                                <a:lnTo>
                                  <a:pt x="13" y="258"/>
                                </a:lnTo>
                                <a:lnTo>
                                  <a:pt x="4" y="243"/>
                                </a:lnTo>
                                <a:lnTo>
                                  <a:pt x="0" y="226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0D46E" id="Group 22" o:spid="_x0000_s1026" style="position:absolute;margin-left:180.5pt;margin-top:15.7pt;width:234.3pt;height:154.75pt;z-index:-251643904;mso-wrap-distance-left:0;mso-wrap-distance-right:0;mso-position-horizontal-relative:page" coordorigin="3610,314" coordsize="4686,3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">
                <v:shape id="Picture 36" o:spid="_x0000_s1027" type="#_x0000_t75" style="position:absolute;left:3610;top:313;width:4686;height:3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">
                  <v:imagedata r:id="rId37" o:title=""/>
                </v:shape>
                <v:shape id="Freeform 37" o:spid="_x0000_s1028" style="position:absolute;left:4863;top:3026;width:909;height:272;visibility:visible;mso-wrap-style:square;v-text-anchor:top" coordsize="909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" path="m,45l4,28,13,13,28,4,45,,864,r17,4l896,13r9,15l909,45r,181l905,243r-9,15l881,268r-17,3l45,271,28,268,13,258,4,243,,226,,45xe" filled="f" strokecolor="red" strokeweight="2.25pt">
                  <v:path arrowok="t" o:connecttype="custom" o:connectlocs="0,3072;4,3055;13,3040;28,3031;45,3027;864,3027;881,3031;896,3040;905,3055;909,3072;909,3253;905,3270;896,3285;881,3295;864,3298;45,3298;28,3295;13,3285;4,3270;0,3253;0,3072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237B9DA" w14:textId="77777777" w:rsidR="00D02A03" w:rsidRDefault="00D02A03" w:rsidP="00D46B6B">
      <w:pPr>
        <w:pStyle w:val="BodyText"/>
        <w:spacing w:before="82"/>
        <w:ind w:left="115"/>
        <w:rPr>
          <w:spacing w:val="-1"/>
          <w:rtl/>
        </w:rPr>
      </w:pPr>
    </w:p>
    <w:p w14:paraId="5BF592E4" w14:textId="717C0B05" w:rsidR="00D46B6B" w:rsidRDefault="00D46B6B" w:rsidP="00DE63D1">
      <w:pPr>
        <w:pStyle w:val="BodyText"/>
        <w:spacing w:before="82"/>
        <w:ind w:left="115"/>
        <w:rPr>
          <w:rtl/>
        </w:rPr>
      </w:pPr>
      <w:r>
        <w:rPr>
          <w:spacing w:val="-1"/>
          <w:rtl/>
        </w:rPr>
        <w:t>הערה</w:t>
      </w:r>
      <w:r>
        <w:rPr>
          <w:spacing w:val="-1"/>
        </w:rPr>
        <w:t>:</w:t>
      </w:r>
      <w:r w:rsidR="00DE63D1">
        <w:rPr>
          <w:rFonts w:hint="cs"/>
          <w:spacing w:val="-1"/>
          <w:rtl/>
        </w:rPr>
        <w:t xml:space="preserve"> </w:t>
      </w:r>
      <w:r>
        <w:rPr>
          <w:rtl/>
        </w:rPr>
        <w:t>שלב</w:t>
      </w:r>
      <w:r>
        <w:rPr>
          <w:spacing w:val="-14"/>
          <w:rtl/>
        </w:rPr>
        <w:t xml:space="preserve"> </w:t>
      </w:r>
      <w:r>
        <w:rPr>
          <w:rtl/>
        </w:rPr>
        <w:t>זה רלוונטי רק במידה ושורת</w:t>
      </w:r>
      <w:r>
        <w:rPr>
          <w:rFonts w:ascii="Carlito" w:hAnsi="Carlito" w:cs="Carlito"/>
          <w:rtl/>
        </w:rPr>
        <w:t xml:space="preserve"> </w:t>
      </w:r>
      <w:r>
        <w:rPr>
          <w:rFonts w:ascii="Carlito" w:hAnsi="Carlito" w:cs="Carlito"/>
        </w:rPr>
        <w:t>name</w:t>
      </w:r>
      <w:r>
        <w:rPr>
          <w:rFonts w:ascii="Carlito" w:hAnsi="Carlito" w:cs="Carlito"/>
          <w:rtl/>
        </w:rPr>
        <w:t xml:space="preserve"> </w:t>
      </w:r>
      <w:r>
        <w:rPr>
          <w:rFonts w:ascii="Carlito" w:hAnsi="Carlito" w:cs="Carlito"/>
        </w:rPr>
        <w:t>server</w:t>
      </w:r>
      <w:r>
        <w:rPr>
          <w:rtl/>
        </w:rPr>
        <w:t xml:space="preserve"> ריקה</w:t>
      </w:r>
      <w:r>
        <w:rPr>
          <w:rFonts w:ascii="Times New Roman" w:hAnsi="Times New Roman" w:cs="Times New Roman"/>
          <w:rtl/>
        </w:rPr>
        <w:t xml:space="preserve"> </w:t>
      </w:r>
      <w:r>
        <w:rPr>
          <w:rFonts w:ascii="Wingdings" w:hAnsi="Wingdings" w:cs="Wingdings"/>
        </w:rPr>
        <w:t></w:t>
      </w:r>
      <w:r>
        <w:rPr>
          <w:rtl/>
        </w:rPr>
        <w:t>יש אפשרות לפתוח את תיבת הגלילה</w:t>
      </w:r>
      <w:r w:rsidR="00B80A25">
        <w:rPr>
          <w:lang w:val="ru-RU"/>
        </w:rPr>
        <w:t xml:space="preserve"> </w:t>
      </w:r>
      <w:r>
        <w:rPr>
          <w:rtl/>
        </w:rPr>
        <w:t>ולבחור</w:t>
      </w:r>
      <w:r w:rsidR="00B80A25">
        <w:rPr>
          <w:rFonts w:hint="cs"/>
          <w:rtl/>
        </w:rPr>
        <w:t xml:space="preserve"> ב-</w:t>
      </w:r>
      <w:r w:rsidR="00B80A25" w:rsidRPr="00B80A25">
        <w:rPr>
          <w:rFonts w:ascii="Carlito" w:cs="Carlito"/>
        </w:rPr>
        <w:t xml:space="preserve"> </w:t>
      </w:r>
      <w:r w:rsidR="00B80A25">
        <w:rPr>
          <w:rFonts w:ascii="Carlito" w:cs="Carlito"/>
        </w:rPr>
        <w:t>Browse for more</w:t>
      </w:r>
    </w:p>
    <w:p w14:paraId="77111927" w14:textId="77777777" w:rsidR="00D46B6B" w:rsidRDefault="00D46B6B" w:rsidP="00D46B6B">
      <w:pPr>
        <w:pStyle w:val="BodyText"/>
        <w:rPr>
          <w:sz w:val="20"/>
        </w:rPr>
      </w:pPr>
    </w:p>
    <w:p w14:paraId="65FEF5AF" w14:textId="07C1BCFB" w:rsidR="00D46B6B" w:rsidRDefault="00D46B6B" w:rsidP="00D46B6B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13478A41" wp14:editId="2062C239">
                <wp:simplePos x="0" y="0"/>
                <wp:positionH relativeFrom="page">
                  <wp:posOffset>2604770</wp:posOffset>
                </wp:positionH>
                <wp:positionV relativeFrom="paragraph">
                  <wp:posOffset>156210</wp:posOffset>
                </wp:positionV>
                <wp:extent cx="2777490" cy="1833880"/>
                <wp:effectExtent l="4445" t="0" r="0" b="6985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7490" cy="1833880"/>
                          <a:chOff x="4102" y="246"/>
                          <a:chExt cx="4374" cy="2888"/>
                        </a:xfrm>
                      </wpg:grpSpPr>
                      <pic:pic xmlns:pic="http://schemas.openxmlformats.org/drawingml/2006/picture">
                        <pic:nvPicPr>
                          <pic:cNvPr id="2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2" y="246"/>
                            <a:ext cx="4374" cy="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40"/>
                        <wps:cNvSpPr>
                          <a:spLocks/>
                        </wps:cNvSpPr>
                        <wps:spPr bwMode="auto">
                          <a:xfrm>
                            <a:off x="5379" y="1753"/>
                            <a:ext cx="3070" cy="285"/>
                          </a:xfrm>
                          <a:custGeom>
                            <a:avLst/>
                            <a:gdLst>
                              <a:gd name="T0" fmla="+- 0 5379 5379"/>
                              <a:gd name="T1" fmla="*/ T0 w 3070"/>
                              <a:gd name="T2" fmla="+- 0 1801 1754"/>
                              <a:gd name="T3" fmla="*/ 1801 h 285"/>
                              <a:gd name="T4" fmla="+- 0 5383 5379"/>
                              <a:gd name="T5" fmla="*/ T4 w 3070"/>
                              <a:gd name="T6" fmla="+- 0 1783 1754"/>
                              <a:gd name="T7" fmla="*/ 1783 h 285"/>
                              <a:gd name="T8" fmla="+- 0 5393 5379"/>
                              <a:gd name="T9" fmla="*/ T8 w 3070"/>
                              <a:gd name="T10" fmla="+- 0 1768 1754"/>
                              <a:gd name="T11" fmla="*/ 1768 h 285"/>
                              <a:gd name="T12" fmla="+- 0 5408 5379"/>
                              <a:gd name="T13" fmla="*/ T12 w 3070"/>
                              <a:gd name="T14" fmla="+- 0 1757 1754"/>
                              <a:gd name="T15" fmla="*/ 1757 h 285"/>
                              <a:gd name="T16" fmla="+- 0 5426 5379"/>
                              <a:gd name="T17" fmla="*/ T16 w 3070"/>
                              <a:gd name="T18" fmla="+- 0 1754 1754"/>
                              <a:gd name="T19" fmla="*/ 1754 h 285"/>
                              <a:gd name="T20" fmla="+- 0 8401 5379"/>
                              <a:gd name="T21" fmla="*/ T20 w 3070"/>
                              <a:gd name="T22" fmla="+- 0 1754 1754"/>
                              <a:gd name="T23" fmla="*/ 1754 h 285"/>
                              <a:gd name="T24" fmla="+- 0 8420 5379"/>
                              <a:gd name="T25" fmla="*/ T24 w 3070"/>
                              <a:gd name="T26" fmla="+- 0 1757 1754"/>
                              <a:gd name="T27" fmla="*/ 1757 h 285"/>
                              <a:gd name="T28" fmla="+- 0 8435 5379"/>
                              <a:gd name="T29" fmla="*/ T28 w 3070"/>
                              <a:gd name="T30" fmla="+- 0 1768 1754"/>
                              <a:gd name="T31" fmla="*/ 1768 h 285"/>
                              <a:gd name="T32" fmla="+- 0 8445 5379"/>
                              <a:gd name="T33" fmla="*/ T32 w 3070"/>
                              <a:gd name="T34" fmla="+- 0 1783 1754"/>
                              <a:gd name="T35" fmla="*/ 1783 h 285"/>
                              <a:gd name="T36" fmla="+- 0 8449 5379"/>
                              <a:gd name="T37" fmla="*/ T36 w 3070"/>
                              <a:gd name="T38" fmla="+- 0 1801 1754"/>
                              <a:gd name="T39" fmla="*/ 1801 h 285"/>
                              <a:gd name="T40" fmla="+- 0 8449 5379"/>
                              <a:gd name="T41" fmla="*/ T40 w 3070"/>
                              <a:gd name="T42" fmla="+- 0 1991 1754"/>
                              <a:gd name="T43" fmla="*/ 1991 h 285"/>
                              <a:gd name="T44" fmla="+- 0 8445 5379"/>
                              <a:gd name="T45" fmla="*/ T44 w 3070"/>
                              <a:gd name="T46" fmla="+- 0 2010 1754"/>
                              <a:gd name="T47" fmla="*/ 2010 h 285"/>
                              <a:gd name="T48" fmla="+- 0 8435 5379"/>
                              <a:gd name="T49" fmla="*/ T48 w 3070"/>
                              <a:gd name="T50" fmla="+- 0 2025 1754"/>
                              <a:gd name="T51" fmla="*/ 2025 h 285"/>
                              <a:gd name="T52" fmla="+- 0 8420 5379"/>
                              <a:gd name="T53" fmla="*/ T52 w 3070"/>
                              <a:gd name="T54" fmla="+- 0 2035 1754"/>
                              <a:gd name="T55" fmla="*/ 2035 h 285"/>
                              <a:gd name="T56" fmla="+- 0 8401 5379"/>
                              <a:gd name="T57" fmla="*/ T56 w 3070"/>
                              <a:gd name="T58" fmla="+- 0 2039 1754"/>
                              <a:gd name="T59" fmla="*/ 2039 h 285"/>
                              <a:gd name="T60" fmla="+- 0 5426 5379"/>
                              <a:gd name="T61" fmla="*/ T60 w 3070"/>
                              <a:gd name="T62" fmla="+- 0 2039 1754"/>
                              <a:gd name="T63" fmla="*/ 2039 h 285"/>
                              <a:gd name="T64" fmla="+- 0 5408 5379"/>
                              <a:gd name="T65" fmla="*/ T64 w 3070"/>
                              <a:gd name="T66" fmla="+- 0 2035 1754"/>
                              <a:gd name="T67" fmla="*/ 2035 h 285"/>
                              <a:gd name="T68" fmla="+- 0 5393 5379"/>
                              <a:gd name="T69" fmla="*/ T68 w 3070"/>
                              <a:gd name="T70" fmla="+- 0 2025 1754"/>
                              <a:gd name="T71" fmla="*/ 2025 h 285"/>
                              <a:gd name="T72" fmla="+- 0 5383 5379"/>
                              <a:gd name="T73" fmla="*/ T72 w 3070"/>
                              <a:gd name="T74" fmla="+- 0 2010 1754"/>
                              <a:gd name="T75" fmla="*/ 2010 h 285"/>
                              <a:gd name="T76" fmla="+- 0 5379 5379"/>
                              <a:gd name="T77" fmla="*/ T76 w 3070"/>
                              <a:gd name="T78" fmla="+- 0 1991 1754"/>
                              <a:gd name="T79" fmla="*/ 1991 h 285"/>
                              <a:gd name="T80" fmla="+- 0 5379 5379"/>
                              <a:gd name="T81" fmla="*/ T80 w 3070"/>
                              <a:gd name="T82" fmla="+- 0 1801 1754"/>
                              <a:gd name="T83" fmla="*/ 1801 h 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70" h="28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3"/>
                                </a:lnTo>
                                <a:lnTo>
                                  <a:pt x="47" y="0"/>
                                </a:lnTo>
                                <a:lnTo>
                                  <a:pt x="3022" y="0"/>
                                </a:lnTo>
                                <a:lnTo>
                                  <a:pt x="3041" y="3"/>
                                </a:lnTo>
                                <a:lnTo>
                                  <a:pt x="3056" y="14"/>
                                </a:lnTo>
                                <a:lnTo>
                                  <a:pt x="3066" y="29"/>
                                </a:lnTo>
                                <a:lnTo>
                                  <a:pt x="3070" y="47"/>
                                </a:lnTo>
                                <a:lnTo>
                                  <a:pt x="3070" y="237"/>
                                </a:lnTo>
                                <a:lnTo>
                                  <a:pt x="3066" y="256"/>
                                </a:lnTo>
                                <a:lnTo>
                                  <a:pt x="3056" y="271"/>
                                </a:lnTo>
                                <a:lnTo>
                                  <a:pt x="3041" y="281"/>
                                </a:lnTo>
                                <a:lnTo>
                                  <a:pt x="3022" y="285"/>
                                </a:lnTo>
                                <a:lnTo>
                                  <a:pt x="47" y="285"/>
                                </a:lnTo>
                                <a:lnTo>
                                  <a:pt x="29" y="281"/>
                                </a:lnTo>
                                <a:lnTo>
                                  <a:pt x="14" y="271"/>
                                </a:lnTo>
                                <a:lnTo>
                                  <a:pt x="4" y="256"/>
                                </a:lnTo>
                                <a:lnTo>
                                  <a:pt x="0" y="237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03EFA" id="Group 19" o:spid="_x0000_s1026" style="position:absolute;margin-left:205.1pt;margin-top:12.3pt;width:218.7pt;height:144.4pt;z-index:-251642880;mso-wrap-distance-left:0;mso-wrap-distance-right:0;mso-position-horizontal-relative:page" coordorigin="4102,246" coordsize="4374,2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">
                <v:shape id="Picture 39" o:spid="_x0000_s1027" type="#_x0000_t75" style="position:absolute;left:4102;top:246;width:4374;height:2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">
                  <v:imagedata r:id="rId39" o:title=""/>
                </v:shape>
                <v:shape id="Freeform 40" o:spid="_x0000_s1028" style="position:absolute;left:5379;top:1753;width:3070;height:285;visibility:visible;mso-wrap-style:square;v-text-anchor:top" coordsize="3070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" path="m,47l4,29,14,14,29,3,47,,3022,r19,3l3056,14r10,15l3070,47r,190l3066,256r-10,15l3041,281r-19,4l47,285,29,281,14,271,4,256,,237,,47xe" filled="f" strokecolor="red" strokeweight="2.25pt">
                  <v:path arrowok="t" o:connecttype="custom" o:connectlocs="0,1801;4,1783;14,1768;29,1757;47,1754;3022,1754;3041,1757;3056,1768;3066,1783;3070,1801;3070,1991;3066,2010;3056,2025;3041,2035;3022,2039;47,2039;29,2035;14,2025;4,2010;0,1991;0,1801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12438FB" w14:textId="77777777" w:rsidR="00D46B6B" w:rsidRDefault="00D46B6B" w:rsidP="00D46B6B">
      <w:pPr>
        <w:pStyle w:val="BodyText"/>
        <w:spacing w:before="1"/>
        <w:rPr>
          <w:sz w:val="17"/>
        </w:rPr>
      </w:pPr>
    </w:p>
    <w:p w14:paraId="65AAB911" w14:textId="5825A538" w:rsidR="00D46B6B" w:rsidRDefault="00DE63D1" w:rsidP="00D46B6B">
      <w:pPr>
        <w:pStyle w:val="BodyText"/>
        <w:spacing w:before="90"/>
        <w:ind w:left="116"/>
      </w:pPr>
      <w:r>
        <w:rPr>
          <w:rFonts w:hint="cs"/>
          <w:rtl/>
        </w:rPr>
        <w:t xml:space="preserve">11. </w:t>
      </w:r>
      <w:r w:rsidR="00D46B6B">
        <w:rPr>
          <w:rtl/>
        </w:rPr>
        <w:t>תחת</w:t>
      </w:r>
      <w:r w:rsidR="00D46B6B">
        <w:rPr>
          <w:rFonts w:ascii="Carlito" w:hAnsi="Carlito" w:cs="Carlito"/>
          <w:spacing w:val="12"/>
          <w:rtl/>
        </w:rPr>
        <w:t xml:space="preserve"> </w:t>
      </w:r>
      <w:r w:rsidR="00D46B6B">
        <w:rPr>
          <w:rFonts w:ascii="Carlito" w:hAnsi="Carlito" w:cs="Carlito"/>
        </w:rPr>
        <w:t>Engine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Database</w:t>
      </w:r>
      <w:r w:rsidR="00D46B6B">
        <w:rPr>
          <w:rtl/>
        </w:rPr>
        <w:t xml:space="preserve"> ניתן למצוא את שם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Server</w:t>
      </w:r>
      <w:r w:rsidR="00D46B6B">
        <w:rPr>
          <w:rtl/>
        </w:rPr>
        <w:t xml:space="preserve"> שהוגדר</w:t>
      </w:r>
      <w:r w:rsidR="00D46B6B">
        <w:rPr>
          <w:rFonts w:ascii="Times New Roman" w:hAnsi="Times New Roman" w:cs="Times New Roman"/>
          <w:rtl/>
        </w:rPr>
        <w:t xml:space="preserve"> </w:t>
      </w:r>
      <w:r w:rsidR="00D46B6B">
        <w:rPr>
          <w:rFonts w:ascii="Wingdings" w:hAnsi="Wingdings" w:cs="Wingdings"/>
        </w:rPr>
        <w:t></w:t>
      </w:r>
      <w:r w:rsidR="00D46B6B">
        <w:rPr>
          <w:rtl/>
        </w:rPr>
        <w:t xml:space="preserve"> ללחוץ על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OK</w:t>
      </w:r>
      <w:r w:rsidR="00D46B6B">
        <w:rPr>
          <w:rtl/>
        </w:rPr>
        <w:t xml:space="preserve"> ולחזור לשלב הקודם</w:t>
      </w:r>
    </w:p>
    <w:p w14:paraId="618AB0BE" w14:textId="24DD4B20" w:rsidR="00D46B6B" w:rsidRDefault="00D46B6B" w:rsidP="00D46B6B">
      <w:pPr>
        <w:pStyle w:val="BodyText"/>
        <w:spacing w:before="21"/>
        <w:ind w:left="115"/>
        <w:rPr>
          <w:rFonts w:ascii="Carlito" w:cs="Carlito"/>
        </w:rPr>
      </w:pPr>
      <w:r>
        <w:rPr>
          <w:rFonts w:ascii="Arial" w:cs="Arial"/>
          <w:noProof/>
        </w:rPr>
        <w:lastRenderedPageBreak/>
        <mc:AlternateContent>
          <mc:Choice Requires="wpg">
            <w:drawing>
              <wp:anchor distT="0" distB="0" distL="0" distR="0" simplePos="0" relativeHeight="251674624" behindDoc="1" locked="0" layoutInCell="1" allowOverlap="1" wp14:anchorId="3A8FA72C" wp14:editId="53134224">
                <wp:simplePos x="0" y="0"/>
                <wp:positionH relativeFrom="page">
                  <wp:posOffset>2621915</wp:posOffset>
                </wp:positionH>
                <wp:positionV relativeFrom="paragraph">
                  <wp:posOffset>270510</wp:posOffset>
                </wp:positionV>
                <wp:extent cx="2743200" cy="2897505"/>
                <wp:effectExtent l="2540" t="0" r="0" b="127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0" cy="2897505"/>
                          <a:chOff x="4129" y="426"/>
                          <a:chExt cx="4320" cy="4563"/>
                        </a:xfrm>
                      </wpg:grpSpPr>
                      <pic:pic xmlns:pic="http://schemas.openxmlformats.org/drawingml/2006/picture">
                        <pic:nvPicPr>
                          <pic:cNvPr id="1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9" y="425"/>
                            <a:ext cx="4320" cy="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43"/>
                        <wps:cNvSpPr>
                          <a:spLocks/>
                        </wps:cNvSpPr>
                        <wps:spPr bwMode="auto">
                          <a:xfrm>
                            <a:off x="4817" y="1630"/>
                            <a:ext cx="3070" cy="285"/>
                          </a:xfrm>
                          <a:custGeom>
                            <a:avLst/>
                            <a:gdLst>
                              <a:gd name="T0" fmla="+- 0 4817 4817"/>
                              <a:gd name="T1" fmla="*/ T0 w 3070"/>
                              <a:gd name="T2" fmla="+- 0 1678 1631"/>
                              <a:gd name="T3" fmla="*/ 1678 h 285"/>
                              <a:gd name="T4" fmla="+- 0 4821 4817"/>
                              <a:gd name="T5" fmla="*/ T4 w 3070"/>
                              <a:gd name="T6" fmla="+- 0 1660 1631"/>
                              <a:gd name="T7" fmla="*/ 1660 h 285"/>
                              <a:gd name="T8" fmla="+- 0 4831 4817"/>
                              <a:gd name="T9" fmla="*/ T8 w 3070"/>
                              <a:gd name="T10" fmla="+- 0 1645 1631"/>
                              <a:gd name="T11" fmla="*/ 1645 h 285"/>
                              <a:gd name="T12" fmla="+- 0 4846 4817"/>
                              <a:gd name="T13" fmla="*/ T12 w 3070"/>
                              <a:gd name="T14" fmla="+- 0 1635 1631"/>
                              <a:gd name="T15" fmla="*/ 1635 h 285"/>
                              <a:gd name="T16" fmla="+- 0 4865 4817"/>
                              <a:gd name="T17" fmla="*/ T16 w 3070"/>
                              <a:gd name="T18" fmla="+- 0 1631 1631"/>
                              <a:gd name="T19" fmla="*/ 1631 h 285"/>
                              <a:gd name="T20" fmla="+- 0 7840 4817"/>
                              <a:gd name="T21" fmla="*/ T20 w 3070"/>
                              <a:gd name="T22" fmla="+- 0 1631 1631"/>
                              <a:gd name="T23" fmla="*/ 1631 h 285"/>
                              <a:gd name="T24" fmla="+- 0 7858 4817"/>
                              <a:gd name="T25" fmla="*/ T24 w 3070"/>
                              <a:gd name="T26" fmla="+- 0 1635 1631"/>
                              <a:gd name="T27" fmla="*/ 1635 h 285"/>
                              <a:gd name="T28" fmla="+- 0 7873 4817"/>
                              <a:gd name="T29" fmla="*/ T28 w 3070"/>
                              <a:gd name="T30" fmla="+- 0 1645 1631"/>
                              <a:gd name="T31" fmla="*/ 1645 h 285"/>
                              <a:gd name="T32" fmla="+- 0 7883 4817"/>
                              <a:gd name="T33" fmla="*/ T32 w 3070"/>
                              <a:gd name="T34" fmla="+- 0 1660 1631"/>
                              <a:gd name="T35" fmla="*/ 1660 h 285"/>
                              <a:gd name="T36" fmla="+- 0 7887 4817"/>
                              <a:gd name="T37" fmla="*/ T36 w 3070"/>
                              <a:gd name="T38" fmla="+- 0 1678 1631"/>
                              <a:gd name="T39" fmla="*/ 1678 h 285"/>
                              <a:gd name="T40" fmla="+- 0 7887 4817"/>
                              <a:gd name="T41" fmla="*/ T40 w 3070"/>
                              <a:gd name="T42" fmla="+- 0 1868 1631"/>
                              <a:gd name="T43" fmla="*/ 1868 h 285"/>
                              <a:gd name="T44" fmla="+- 0 7883 4817"/>
                              <a:gd name="T45" fmla="*/ T44 w 3070"/>
                              <a:gd name="T46" fmla="+- 0 1887 1631"/>
                              <a:gd name="T47" fmla="*/ 1887 h 285"/>
                              <a:gd name="T48" fmla="+- 0 7873 4817"/>
                              <a:gd name="T49" fmla="*/ T48 w 3070"/>
                              <a:gd name="T50" fmla="+- 0 1902 1631"/>
                              <a:gd name="T51" fmla="*/ 1902 h 285"/>
                              <a:gd name="T52" fmla="+- 0 7858 4817"/>
                              <a:gd name="T53" fmla="*/ T52 w 3070"/>
                              <a:gd name="T54" fmla="+- 0 1912 1631"/>
                              <a:gd name="T55" fmla="*/ 1912 h 285"/>
                              <a:gd name="T56" fmla="+- 0 7840 4817"/>
                              <a:gd name="T57" fmla="*/ T56 w 3070"/>
                              <a:gd name="T58" fmla="+- 0 1916 1631"/>
                              <a:gd name="T59" fmla="*/ 1916 h 285"/>
                              <a:gd name="T60" fmla="+- 0 4865 4817"/>
                              <a:gd name="T61" fmla="*/ T60 w 3070"/>
                              <a:gd name="T62" fmla="+- 0 1916 1631"/>
                              <a:gd name="T63" fmla="*/ 1916 h 285"/>
                              <a:gd name="T64" fmla="+- 0 4846 4817"/>
                              <a:gd name="T65" fmla="*/ T64 w 3070"/>
                              <a:gd name="T66" fmla="+- 0 1912 1631"/>
                              <a:gd name="T67" fmla="*/ 1912 h 285"/>
                              <a:gd name="T68" fmla="+- 0 4831 4817"/>
                              <a:gd name="T69" fmla="*/ T68 w 3070"/>
                              <a:gd name="T70" fmla="+- 0 1902 1631"/>
                              <a:gd name="T71" fmla="*/ 1902 h 285"/>
                              <a:gd name="T72" fmla="+- 0 4821 4817"/>
                              <a:gd name="T73" fmla="*/ T72 w 3070"/>
                              <a:gd name="T74" fmla="+- 0 1887 1631"/>
                              <a:gd name="T75" fmla="*/ 1887 h 285"/>
                              <a:gd name="T76" fmla="+- 0 4817 4817"/>
                              <a:gd name="T77" fmla="*/ T76 w 3070"/>
                              <a:gd name="T78" fmla="+- 0 1868 1631"/>
                              <a:gd name="T79" fmla="*/ 1868 h 285"/>
                              <a:gd name="T80" fmla="+- 0 4817 4817"/>
                              <a:gd name="T81" fmla="*/ T80 w 3070"/>
                              <a:gd name="T82" fmla="+- 0 1678 1631"/>
                              <a:gd name="T83" fmla="*/ 1678 h 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70" h="28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lnTo>
                                  <a:pt x="3023" y="0"/>
                                </a:lnTo>
                                <a:lnTo>
                                  <a:pt x="3041" y="4"/>
                                </a:lnTo>
                                <a:lnTo>
                                  <a:pt x="3056" y="14"/>
                                </a:lnTo>
                                <a:lnTo>
                                  <a:pt x="3066" y="29"/>
                                </a:lnTo>
                                <a:lnTo>
                                  <a:pt x="3070" y="47"/>
                                </a:lnTo>
                                <a:lnTo>
                                  <a:pt x="3070" y="237"/>
                                </a:lnTo>
                                <a:lnTo>
                                  <a:pt x="3066" y="256"/>
                                </a:lnTo>
                                <a:lnTo>
                                  <a:pt x="3056" y="271"/>
                                </a:lnTo>
                                <a:lnTo>
                                  <a:pt x="3041" y="281"/>
                                </a:lnTo>
                                <a:lnTo>
                                  <a:pt x="3023" y="285"/>
                                </a:lnTo>
                                <a:lnTo>
                                  <a:pt x="48" y="285"/>
                                </a:lnTo>
                                <a:lnTo>
                                  <a:pt x="29" y="281"/>
                                </a:lnTo>
                                <a:lnTo>
                                  <a:pt x="14" y="271"/>
                                </a:lnTo>
                                <a:lnTo>
                                  <a:pt x="4" y="256"/>
                                </a:lnTo>
                                <a:lnTo>
                                  <a:pt x="0" y="237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91DB3" id="Group 16" o:spid="_x0000_s1026" style="position:absolute;margin-left:206.45pt;margin-top:21.3pt;width:3in;height:228.15pt;z-index:-251641856;mso-wrap-distance-left:0;mso-wrap-distance-right:0;mso-position-horizontal-relative:page" coordorigin="4129,426" coordsize="4320,4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">
                <v:shape id="Picture 42" o:spid="_x0000_s1027" type="#_x0000_t75" style="position:absolute;left:4129;top:425;width:4320;height:4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">
                  <v:imagedata r:id="rId41" o:title=""/>
                </v:shape>
                <v:shape id="Freeform 43" o:spid="_x0000_s1028" style="position:absolute;left:4817;top:1630;width:3070;height:285;visibility:visible;mso-wrap-style:square;v-text-anchor:top" coordsize="3070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" path="m,47l4,29,14,14,29,4,48,,3023,r18,4l3056,14r10,15l3070,47r,190l3066,256r-10,15l3041,281r-18,4l48,285,29,281,14,271,4,256,,237,,47xe" filled="f" strokecolor="red" strokeweight="2.25pt">
                  <v:path arrowok="t" o:connecttype="custom" o:connectlocs="0,1678;4,1660;14,1645;29,1635;48,1631;3023,1631;3041,1635;3056,1645;3066,1660;3070,1678;3070,1868;3066,1887;3056,1902;3041,1912;3023,1916;48,1916;29,1912;14,1902;4,1887;0,1868;0,1678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tl/>
        </w:rPr>
        <w:t>כדי</w:t>
      </w:r>
      <w:r>
        <w:rPr>
          <w:spacing w:val="3"/>
          <w:rtl/>
        </w:rPr>
        <w:t xml:space="preserve"> </w:t>
      </w:r>
      <w:r>
        <w:rPr>
          <w:rtl/>
        </w:rPr>
        <w:t>לבצע</w:t>
      </w:r>
      <w:r>
        <w:rPr>
          <w:rFonts w:ascii="Carlito" w:cs="Carlito"/>
          <w:rtl/>
        </w:rPr>
        <w:t xml:space="preserve"> </w:t>
      </w:r>
      <w:r>
        <w:rPr>
          <w:rFonts w:ascii="Carlito" w:cs="Carlito"/>
        </w:rPr>
        <w:t>Connect</w:t>
      </w:r>
    </w:p>
    <w:p w14:paraId="3C181786" w14:textId="77777777" w:rsidR="00B80A25" w:rsidRDefault="00B80A25" w:rsidP="00D46B6B">
      <w:pPr>
        <w:pStyle w:val="BodyText"/>
        <w:spacing w:before="181"/>
        <w:ind w:left="475"/>
        <w:rPr>
          <w:rtl/>
        </w:rPr>
      </w:pPr>
    </w:p>
    <w:p w14:paraId="7B8996E3" w14:textId="77777777" w:rsidR="00B80A25" w:rsidRDefault="00B80A25" w:rsidP="00D46B6B">
      <w:pPr>
        <w:pStyle w:val="BodyText"/>
        <w:spacing w:before="181"/>
        <w:ind w:left="475"/>
        <w:rPr>
          <w:rtl/>
        </w:rPr>
      </w:pPr>
    </w:p>
    <w:p w14:paraId="1FD186C1" w14:textId="66C8717D" w:rsidR="00D46B6B" w:rsidRDefault="004477E3" w:rsidP="00D46B6B">
      <w:pPr>
        <w:pStyle w:val="BodyText"/>
        <w:spacing w:before="181"/>
        <w:ind w:left="475"/>
        <w:rPr>
          <w:rFonts w:ascii="Carlito" w:cs="Carlito"/>
        </w:rPr>
      </w:pPr>
      <w:r>
        <w:rPr>
          <w:rFonts w:hint="cs"/>
          <w:rtl/>
        </w:rPr>
        <w:t>12.</w:t>
      </w:r>
      <w:r w:rsidR="00302519">
        <w:rPr>
          <w:rFonts w:hint="cs"/>
          <w:spacing w:val="55"/>
          <w:rtl/>
        </w:rPr>
        <w:t xml:space="preserve"> </w:t>
      </w:r>
      <w:r w:rsidR="00302519">
        <w:rPr>
          <w:rFonts w:hint="cs"/>
          <w:rtl/>
        </w:rPr>
        <w:t>לאחר</w:t>
      </w:r>
      <w:r w:rsidR="00D46B6B">
        <w:rPr>
          <w:rtl/>
        </w:rPr>
        <w:t xml:space="preserve"> ההתחברות נוכל לפתוח מחלון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Explorer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Object</w:t>
      </w:r>
      <w:r w:rsidR="00D46B6B">
        <w:rPr>
          <w:rtl/>
        </w:rPr>
        <w:t xml:space="preserve"> את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Databases</w:t>
      </w:r>
    </w:p>
    <w:p w14:paraId="442B60FF" w14:textId="77777777" w:rsidR="00D46B6B" w:rsidRDefault="00D46B6B" w:rsidP="00D46B6B">
      <w:pPr>
        <w:pStyle w:val="BodyText"/>
        <w:rPr>
          <w:sz w:val="20"/>
        </w:rPr>
      </w:pPr>
    </w:p>
    <w:p w14:paraId="4F34EA08" w14:textId="77777777" w:rsidR="00D46B6B" w:rsidRDefault="00D46B6B" w:rsidP="00D46B6B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119F387" wp14:editId="4BA045ED">
            <wp:simplePos x="0" y="0"/>
            <wp:positionH relativeFrom="page">
              <wp:posOffset>2356866</wp:posOffset>
            </wp:positionH>
            <wp:positionV relativeFrom="paragraph">
              <wp:posOffset>104843</wp:posOffset>
            </wp:positionV>
            <wp:extent cx="2828309" cy="3402425"/>
            <wp:effectExtent l="0" t="0" r="0" b="0"/>
            <wp:wrapTopAndBottom/>
            <wp:docPr id="1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309" cy="3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DDC10" w14:textId="77777777" w:rsidR="00D46B6B" w:rsidRDefault="00D46B6B" w:rsidP="00D46B6B">
      <w:pPr>
        <w:pStyle w:val="BodyText"/>
        <w:rPr>
          <w:sz w:val="24"/>
        </w:rPr>
      </w:pPr>
    </w:p>
    <w:p w14:paraId="0F004C8C" w14:textId="7E2429B8" w:rsidR="00D46B6B" w:rsidRDefault="00266934" w:rsidP="00D46B6B">
      <w:pPr>
        <w:pStyle w:val="BodyText"/>
        <w:spacing w:before="146"/>
        <w:ind w:left="475"/>
        <w:rPr>
          <w:rFonts w:ascii="Carlito" w:cs="Carlito"/>
        </w:rPr>
      </w:pPr>
      <w:r>
        <w:rPr>
          <w:rFonts w:hint="cs"/>
          <w:rtl/>
        </w:rPr>
        <w:lastRenderedPageBreak/>
        <w:t>13.</w:t>
      </w:r>
      <w:r w:rsidR="00D46B6B">
        <w:rPr>
          <w:rFonts w:hint="cs"/>
          <w:spacing w:val="51"/>
          <w:rtl/>
        </w:rPr>
        <w:t xml:space="preserve"> </w:t>
      </w:r>
      <w:r w:rsidR="00D46B6B">
        <w:rPr>
          <w:rFonts w:hint="cs"/>
          <w:rtl/>
        </w:rPr>
        <w:t>לגרור</w:t>
      </w:r>
      <w:r w:rsidR="00D46B6B">
        <w:rPr>
          <w:rtl/>
        </w:rPr>
        <w:t xml:space="preserve"> את קובץ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2012)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on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(works</w:t>
      </w:r>
      <w:r w:rsidR="00D46B6B">
        <w:rPr>
          <w:rFonts w:ascii="Carlito" w:cs="Carlito"/>
          <w:rtl/>
        </w:rPr>
        <w:t xml:space="preserve"> </w:t>
      </w:r>
      <w:r w:rsidR="00D46B6B" w:rsidRPr="002B1503">
        <w:rPr>
          <w:rFonts w:ascii="Carlito" w:cs="Carlito"/>
        </w:rPr>
        <w:t>Northwind</w:t>
      </w:r>
      <w:r w:rsidR="00D46B6B">
        <w:rPr>
          <w:rFonts w:ascii="Carlito" w:cs="Carlito" w:hint="cs"/>
          <w:rtl/>
        </w:rPr>
        <w:t xml:space="preserve"> </w:t>
      </w:r>
      <w:r w:rsidR="00D46B6B">
        <w:rPr>
          <w:rtl/>
        </w:rPr>
        <w:t>לאזור האפור של</w:t>
      </w:r>
      <w:r w:rsidR="00D46B6B">
        <w:rPr>
          <w:rFonts w:ascii="Carlito" w:cs="Carlito"/>
          <w:rtl/>
        </w:rPr>
        <w:t xml:space="preserve"> </w:t>
      </w:r>
      <w:r w:rsidR="00D46B6B">
        <w:rPr>
          <w:rFonts w:ascii="Carlito" w:cs="Carlito"/>
        </w:rPr>
        <w:t>SSMS</w:t>
      </w:r>
    </w:p>
    <w:p w14:paraId="19855E92" w14:textId="764F10ED" w:rsidR="00D46B6B" w:rsidRDefault="00266934" w:rsidP="00D46B6B">
      <w:pPr>
        <w:pStyle w:val="BodyText"/>
        <w:spacing w:before="21"/>
        <w:ind w:left="475"/>
        <w:rPr>
          <w:rFonts w:ascii="Carlito" w:hAnsi="Carlito" w:cs="Carlito"/>
        </w:rPr>
      </w:pPr>
      <w:r>
        <w:rPr>
          <w:rFonts w:hint="cs"/>
          <w:rtl/>
        </w:rPr>
        <w:t>14.</w:t>
      </w:r>
      <w:r w:rsidR="00D46B6B">
        <w:rPr>
          <w:rtl/>
        </w:rPr>
        <w:t xml:space="preserve"> ייפתח ה</w:t>
      </w:r>
      <w:r w:rsidR="00D46B6B">
        <w:t>-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Script</w:t>
      </w:r>
      <w:r w:rsidR="00D46B6B">
        <w:rPr>
          <w:rtl/>
        </w:rPr>
        <w:t xml:space="preserve"> הבא</w:t>
      </w:r>
      <w:r w:rsidR="00D46B6B">
        <w:rPr>
          <w:rFonts w:ascii="Times New Roman" w:hAnsi="Times New Roman" w:cs="Times New Roman"/>
          <w:rtl/>
        </w:rPr>
        <w:t xml:space="preserve"> </w:t>
      </w:r>
      <w:r w:rsidR="00D46B6B">
        <w:rPr>
          <w:rFonts w:ascii="Wingdings" w:hAnsi="Wingdings" w:cs="Wingdings"/>
        </w:rPr>
        <w:t></w:t>
      </w:r>
      <w:r w:rsidR="00D46B6B">
        <w:rPr>
          <w:rtl/>
        </w:rPr>
        <w:t xml:space="preserve"> ללחוץ על לחצן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Execute</w:t>
      </w:r>
      <w:r w:rsidR="00D46B6B">
        <w:rPr>
          <w:rtl/>
        </w:rPr>
        <w:t xml:space="preserve"> </w:t>
      </w:r>
      <w:r w:rsidR="00D46B6B">
        <w:t>–</w:t>
      </w:r>
      <w:r w:rsidR="00D46B6B">
        <w:rPr>
          <w:rtl/>
        </w:rPr>
        <w:t xml:space="preserve"> יוצר את ה</w:t>
      </w:r>
      <w:r w:rsidR="00D46B6B">
        <w:t>-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DB</w:t>
      </w:r>
      <w:r w:rsidR="00D46B6B">
        <w:rPr>
          <w:rtl/>
        </w:rPr>
        <w:t xml:space="preserve"> </w:t>
      </w:r>
      <w:r w:rsidR="00E107C1">
        <w:rPr>
          <w:rFonts w:hint="cs"/>
          <w:rtl/>
        </w:rPr>
        <w:t>(</w:t>
      </w:r>
      <w:r w:rsidR="00D46B6B">
        <w:rPr>
          <w:rtl/>
        </w:rPr>
        <w:t>או לחיצה על לחצן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F5</w:t>
      </w:r>
    </w:p>
    <w:p w14:paraId="2C89B3FF" w14:textId="5EA4A8CA" w:rsidR="00D46B6B" w:rsidRDefault="00D46B6B" w:rsidP="00D46B6B">
      <w:pPr>
        <w:pStyle w:val="BodyText"/>
        <w:spacing w:before="20"/>
        <w:ind w:left="835"/>
      </w:pPr>
      <w:r>
        <w:rPr>
          <w:w w:val="95"/>
          <w:rtl/>
        </w:rPr>
        <w:t>במקלדת</w:t>
      </w:r>
      <w:r w:rsidR="00E107C1">
        <w:rPr>
          <w:rFonts w:hint="cs"/>
          <w:w w:val="95"/>
          <w:rtl/>
        </w:rPr>
        <w:t>)</w:t>
      </w:r>
    </w:p>
    <w:p w14:paraId="1A71BE8A" w14:textId="53D1DEE7" w:rsidR="00D46B6B" w:rsidRDefault="00D46B6B" w:rsidP="00D46B6B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340D085E" wp14:editId="01812E17">
                <wp:simplePos x="0" y="0"/>
                <wp:positionH relativeFrom="page">
                  <wp:posOffset>958215</wp:posOffset>
                </wp:positionH>
                <wp:positionV relativeFrom="paragraph">
                  <wp:posOffset>137160</wp:posOffset>
                </wp:positionV>
                <wp:extent cx="5274310" cy="2813050"/>
                <wp:effectExtent l="5715" t="3175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2813050"/>
                          <a:chOff x="1509" y="216"/>
                          <a:chExt cx="8306" cy="4430"/>
                        </a:xfrm>
                      </wpg:grpSpPr>
                      <pic:pic xmlns:pic="http://schemas.openxmlformats.org/drawingml/2006/picture">
                        <pic:nvPicPr>
                          <pic:cNvPr id="1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9" y="215"/>
                            <a:ext cx="8306" cy="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Freeform 46"/>
                        <wps:cNvSpPr>
                          <a:spLocks/>
                        </wps:cNvSpPr>
                        <wps:spPr bwMode="auto">
                          <a:xfrm>
                            <a:off x="3097" y="680"/>
                            <a:ext cx="760" cy="258"/>
                          </a:xfrm>
                          <a:custGeom>
                            <a:avLst/>
                            <a:gdLst>
                              <a:gd name="T0" fmla="+- 0 3097 3097"/>
                              <a:gd name="T1" fmla="*/ T0 w 760"/>
                              <a:gd name="T2" fmla="+- 0 724 681"/>
                              <a:gd name="T3" fmla="*/ 724 h 258"/>
                              <a:gd name="T4" fmla="+- 0 3100 3097"/>
                              <a:gd name="T5" fmla="*/ T4 w 760"/>
                              <a:gd name="T6" fmla="+- 0 707 681"/>
                              <a:gd name="T7" fmla="*/ 707 h 258"/>
                              <a:gd name="T8" fmla="+- 0 3110 3097"/>
                              <a:gd name="T9" fmla="*/ T8 w 760"/>
                              <a:gd name="T10" fmla="+- 0 693 681"/>
                              <a:gd name="T11" fmla="*/ 693 h 258"/>
                              <a:gd name="T12" fmla="+- 0 3123 3097"/>
                              <a:gd name="T13" fmla="*/ T12 w 760"/>
                              <a:gd name="T14" fmla="+- 0 684 681"/>
                              <a:gd name="T15" fmla="*/ 684 h 258"/>
                              <a:gd name="T16" fmla="+- 0 3140 3097"/>
                              <a:gd name="T17" fmla="*/ T16 w 760"/>
                              <a:gd name="T18" fmla="+- 0 681 681"/>
                              <a:gd name="T19" fmla="*/ 681 h 258"/>
                              <a:gd name="T20" fmla="+- 0 3814 3097"/>
                              <a:gd name="T21" fmla="*/ T20 w 760"/>
                              <a:gd name="T22" fmla="+- 0 681 681"/>
                              <a:gd name="T23" fmla="*/ 681 h 258"/>
                              <a:gd name="T24" fmla="+- 0 3831 3097"/>
                              <a:gd name="T25" fmla="*/ T24 w 760"/>
                              <a:gd name="T26" fmla="+- 0 684 681"/>
                              <a:gd name="T27" fmla="*/ 684 h 258"/>
                              <a:gd name="T28" fmla="+- 0 3844 3097"/>
                              <a:gd name="T29" fmla="*/ T28 w 760"/>
                              <a:gd name="T30" fmla="+- 0 693 681"/>
                              <a:gd name="T31" fmla="*/ 693 h 258"/>
                              <a:gd name="T32" fmla="+- 0 3854 3097"/>
                              <a:gd name="T33" fmla="*/ T32 w 760"/>
                              <a:gd name="T34" fmla="+- 0 707 681"/>
                              <a:gd name="T35" fmla="*/ 707 h 258"/>
                              <a:gd name="T36" fmla="+- 0 3857 3097"/>
                              <a:gd name="T37" fmla="*/ T36 w 760"/>
                              <a:gd name="T38" fmla="+- 0 724 681"/>
                              <a:gd name="T39" fmla="*/ 724 h 258"/>
                              <a:gd name="T40" fmla="+- 0 3857 3097"/>
                              <a:gd name="T41" fmla="*/ T40 w 760"/>
                              <a:gd name="T42" fmla="+- 0 896 681"/>
                              <a:gd name="T43" fmla="*/ 896 h 258"/>
                              <a:gd name="T44" fmla="+- 0 3854 3097"/>
                              <a:gd name="T45" fmla="*/ T44 w 760"/>
                              <a:gd name="T46" fmla="+- 0 913 681"/>
                              <a:gd name="T47" fmla="*/ 913 h 258"/>
                              <a:gd name="T48" fmla="+- 0 3844 3097"/>
                              <a:gd name="T49" fmla="*/ T48 w 760"/>
                              <a:gd name="T50" fmla="+- 0 926 681"/>
                              <a:gd name="T51" fmla="*/ 926 h 258"/>
                              <a:gd name="T52" fmla="+- 0 3831 3097"/>
                              <a:gd name="T53" fmla="*/ T52 w 760"/>
                              <a:gd name="T54" fmla="+- 0 935 681"/>
                              <a:gd name="T55" fmla="*/ 935 h 258"/>
                              <a:gd name="T56" fmla="+- 0 3814 3097"/>
                              <a:gd name="T57" fmla="*/ T56 w 760"/>
                              <a:gd name="T58" fmla="+- 0 939 681"/>
                              <a:gd name="T59" fmla="*/ 939 h 258"/>
                              <a:gd name="T60" fmla="+- 0 3140 3097"/>
                              <a:gd name="T61" fmla="*/ T60 w 760"/>
                              <a:gd name="T62" fmla="+- 0 939 681"/>
                              <a:gd name="T63" fmla="*/ 939 h 258"/>
                              <a:gd name="T64" fmla="+- 0 3123 3097"/>
                              <a:gd name="T65" fmla="*/ T64 w 760"/>
                              <a:gd name="T66" fmla="+- 0 935 681"/>
                              <a:gd name="T67" fmla="*/ 935 h 258"/>
                              <a:gd name="T68" fmla="+- 0 3110 3097"/>
                              <a:gd name="T69" fmla="*/ T68 w 760"/>
                              <a:gd name="T70" fmla="+- 0 926 681"/>
                              <a:gd name="T71" fmla="*/ 926 h 258"/>
                              <a:gd name="T72" fmla="+- 0 3100 3097"/>
                              <a:gd name="T73" fmla="*/ T72 w 760"/>
                              <a:gd name="T74" fmla="+- 0 913 681"/>
                              <a:gd name="T75" fmla="*/ 913 h 258"/>
                              <a:gd name="T76" fmla="+- 0 3097 3097"/>
                              <a:gd name="T77" fmla="*/ T76 w 760"/>
                              <a:gd name="T78" fmla="+- 0 896 681"/>
                              <a:gd name="T79" fmla="*/ 896 h 258"/>
                              <a:gd name="T80" fmla="+- 0 3097 3097"/>
                              <a:gd name="T81" fmla="*/ T80 w 760"/>
                              <a:gd name="T82" fmla="+- 0 724 681"/>
                              <a:gd name="T83" fmla="*/ 724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60" h="258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3" y="0"/>
                                </a:lnTo>
                                <a:lnTo>
                                  <a:pt x="717" y="0"/>
                                </a:lnTo>
                                <a:lnTo>
                                  <a:pt x="734" y="3"/>
                                </a:lnTo>
                                <a:lnTo>
                                  <a:pt x="747" y="12"/>
                                </a:lnTo>
                                <a:lnTo>
                                  <a:pt x="757" y="26"/>
                                </a:lnTo>
                                <a:lnTo>
                                  <a:pt x="760" y="43"/>
                                </a:lnTo>
                                <a:lnTo>
                                  <a:pt x="760" y="215"/>
                                </a:lnTo>
                                <a:lnTo>
                                  <a:pt x="757" y="232"/>
                                </a:lnTo>
                                <a:lnTo>
                                  <a:pt x="747" y="245"/>
                                </a:lnTo>
                                <a:lnTo>
                                  <a:pt x="734" y="254"/>
                                </a:lnTo>
                                <a:lnTo>
                                  <a:pt x="717" y="258"/>
                                </a:lnTo>
                                <a:lnTo>
                                  <a:pt x="43" y="258"/>
                                </a:lnTo>
                                <a:lnTo>
                                  <a:pt x="26" y="254"/>
                                </a:lnTo>
                                <a:lnTo>
                                  <a:pt x="13" y="245"/>
                                </a:lnTo>
                                <a:lnTo>
                                  <a:pt x="3" y="232"/>
                                </a:lnTo>
                                <a:lnTo>
                                  <a:pt x="0" y="215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5551B" id="Group 13" o:spid="_x0000_s1026" style="position:absolute;margin-left:75.45pt;margin-top:10.8pt;width:415.3pt;height:221.5pt;z-index:-251640832;mso-wrap-distance-left:0;mso-wrap-distance-right:0;mso-position-horizontal-relative:page" coordorigin="1509,216" coordsize="8306,4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">
                <v:shape id="Picture 45" o:spid="_x0000_s1027" type="#_x0000_t75" style="position:absolute;left:1509;top:215;width:8306;height:4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">
                  <v:imagedata r:id="rId44" o:title=""/>
                </v:shape>
                <v:shape id="Freeform 46" o:spid="_x0000_s1028" style="position:absolute;left:3097;top:680;width:760;height:258;visibility:visible;mso-wrap-style:square;v-text-anchor:top" coordsize="760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" path="m,43l3,26,13,12,26,3,43,,717,r17,3l747,12r10,14l760,43r,172l757,232r-10,13l734,254r-17,4l43,258,26,254,13,245,3,232,,215,,43xe" filled="f" strokecolor="red" strokeweight="2.25pt">
                  <v:path arrowok="t" o:connecttype="custom" o:connectlocs="0,724;3,707;13,693;26,684;43,681;717,681;734,684;747,693;757,707;760,724;760,896;757,913;747,926;734,935;717,939;43,939;26,935;13,926;3,913;0,896;0,724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CCDD458" w14:textId="2521418F" w:rsidR="00D46B6B" w:rsidRDefault="00E107C1" w:rsidP="00E107C1">
      <w:pPr>
        <w:pStyle w:val="BodyText"/>
        <w:spacing w:before="82"/>
        <w:ind w:left="587" w:right="5881"/>
      </w:pPr>
      <w:r>
        <w:rPr>
          <w:rFonts w:hint="cs"/>
          <w:rtl/>
        </w:rPr>
        <w:t xml:space="preserve">15. </w:t>
      </w:r>
      <w:r w:rsidR="00D46B6B">
        <w:rPr>
          <w:rtl/>
        </w:rPr>
        <w:t>בתום</w:t>
      </w:r>
      <w:r w:rsidR="00D46B6B">
        <w:rPr>
          <w:spacing w:val="-12"/>
          <w:rtl/>
        </w:rPr>
        <w:t xml:space="preserve"> </w:t>
      </w:r>
      <w:r w:rsidR="00D46B6B">
        <w:rPr>
          <w:rtl/>
        </w:rPr>
        <w:t>התהליך תתקבל הודעה הבאה</w:t>
      </w:r>
      <w:r w:rsidR="00D46B6B">
        <w:t>:</w:t>
      </w:r>
    </w:p>
    <w:p w14:paraId="2F5831B3" w14:textId="77777777" w:rsidR="00D46B6B" w:rsidRDefault="00D46B6B" w:rsidP="00D46B6B">
      <w:pPr>
        <w:pStyle w:val="BodyText"/>
        <w:rPr>
          <w:sz w:val="20"/>
        </w:rPr>
      </w:pPr>
    </w:p>
    <w:p w14:paraId="65777212" w14:textId="73B69ADA" w:rsidR="00D46B6B" w:rsidRDefault="00D46B6B" w:rsidP="00D46B6B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306DFA1" wp14:editId="79F2D3DC">
                <wp:simplePos x="0" y="0"/>
                <wp:positionH relativeFrom="page">
                  <wp:posOffset>1722755</wp:posOffset>
                </wp:positionH>
                <wp:positionV relativeFrom="paragraph">
                  <wp:posOffset>116205</wp:posOffset>
                </wp:positionV>
                <wp:extent cx="4114800" cy="1152525"/>
                <wp:effectExtent l="0" t="1905" r="127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800" cy="1152525"/>
                          <a:chOff x="2713" y="183"/>
                          <a:chExt cx="6480" cy="1815"/>
                        </a:xfrm>
                      </wpg:grpSpPr>
                      <pic:pic xmlns:pic="http://schemas.openxmlformats.org/drawingml/2006/picture">
                        <pic:nvPicPr>
                          <pic:cNvPr id="8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" y="182"/>
                            <a:ext cx="6480" cy="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49"/>
                        <wps:cNvSpPr>
                          <a:spLocks/>
                        </wps:cNvSpPr>
                        <wps:spPr bwMode="auto">
                          <a:xfrm>
                            <a:off x="2757" y="740"/>
                            <a:ext cx="4061" cy="475"/>
                          </a:xfrm>
                          <a:custGeom>
                            <a:avLst/>
                            <a:gdLst>
                              <a:gd name="T0" fmla="+- 0 2757 2757"/>
                              <a:gd name="T1" fmla="*/ T0 w 4061"/>
                              <a:gd name="T2" fmla="+- 0 820 740"/>
                              <a:gd name="T3" fmla="*/ 820 h 475"/>
                              <a:gd name="T4" fmla="+- 0 2763 2757"/>
                              <a:gd name="T5" fmla="*/ T4 w 4061"/>
                              <a:gd name="T6" fmla="+- 0 789 740"/>
                              <a:gd name="T7" fmla="*/ 789 h 475"/>
                              <a:gd name="T8" fmla="+- 0 2780 2757"/>
                              <a:gd name="T9" fmla="*/ T8 w 4061"/>
                              <a:gd name="T10" fmla="+- 0 764 740"/>
                              <a:gd name="T11" fmla="*/ 764 h 475"/>
                              <a:gd name="T12" fmla="+- 0 2805 2757"/>
                              <a:gd name="T13" fmla="*/ T12 w 4061"/>
                              <a:gd name="T14" fmla="+- 0 747 740"/>
                              <a:gd name="T15" fmla="*/ 747 h 475"/>
                              <a:gd name="T16" fmla="+- 0 2836 2757"/>
                              <a:gd name="T17" fmla="*/ T16 w 4061"/>
                              <a:gd name="T18" fmla="+- 0 740 740"/>
                              <a:gd name="T19" fmla="*/ 740 h 475"/>
                              <a:gd name="T20" fmla="+- 0 6739 2757"/>
                              <a:gd name="T21" fmla="*/ T20 w 4061"/>
                              <a:gd name="T22" fmla="+- 0 740 740"/>
                              <a:gd name="T23" fmla="*/ 740 h 475"/>
                              <a:gd name="T24" fmla="+- 0 6770 2757"/>
                              <a:gd name="T25" fmla="*/ T24 w 4061"/>
                              <a:gd name="T26" fmla="+- 0 747 740"/>
                              <a:gd name="T27" fmla="*/ 747 h 475"/>
                              <a:gd name="T28" fmla="+- 0 6795 2757"/>
                              <a:gd name="T29" fmla="*/ T28 w 4061"/>
                              <a:gd name="T30" fmla="+- 0 764 740"/>
                              <a:gd name="T31" fmla="*/ 764 h 475"/>
                              <a:gd name="T32" fmla="+- 0 6812 2757"/>
                              <a:gd name="T33" fmla="*/ T32 w 4061"/>
                              <a:gd name="T34" fmla="+- 0 789 740"/>
                              <a:gd name="T35" fmla="*/ 789 h 475"/>
                              <a:gd name="T36" fmla="+- 0 6818 2757"/>
                              <a:gd name="T37" fmla="*/ T36 w 4061"/>
                              <a:gd name="T38" fmla="+- 0 820 740"/>
                              <a:gd name="T39" fmla="*/ 820 h 475"/>
                              <a:gd name="T40" fmla="+- 0 6818 2757"/>
                              <a:gd name="T41" fmla="*/ T40 w 4061"/>
                              <a:gd name="T42" fmla="+- 0 1136 740"/>
                              <a:gd name="T43" fmla="*/ 1136 h 475"/>
                              <a:gd name="T44" fmla="+- 0 6812 2757"/>
                              <a:gd name="T45" fmla="*/ T44 w 4061"/>
                              <a:gd name="T46" fmla="+- 0 1167 740"/>
                              <a:gd name="T47" fmla="*/ 1167 h 475"/>
                              <a:gd name="T48" fmla="+- 0 6795 2757"/>
                              <a:gd name="T49" fmla="*/ T48 w 4061"/>
                              <a:gd name="T50" fmla="+- 0 1192 740"/>
                              <a:gd name="T51" fmla="*/ 1192 h 475"/>
                              <a:gd name="T52" fmla="+- 0 6770 2757"/>
                              <a:gd name="T53" fmla="*/ T52 w 4061"/>
                              <a:gd name="T54" fmla="+- 0 1209 740"/>
                              <a:gd name="T55" fmla="*/ 1209 h 475"/>
                              <a:gd name="T56" fmla="+- 0 6739 2757"/>
                              <a:gd name="T57" fmla="*/ T56 w 4061"/>
                              <a:gd name="T58" fmla="+- 0 1215 740"/>
                              <a:gd name="T59" fmla="*/ 1215 h 475"/>
                              <a:gd name="T60" fmla="+- 0 2836 2757"/>
                              <a:gd name="T61" fmla="*/ T60 w 4061"/>
                              <a:gd name="T62" fmla="+- 0 1215 740"/>
                              <a:gd name="T63" fmla="*/ 1215 h 475"/>
                              <a:gd name="T64" fmla="+- 0 2805 2757"/>
                              <a:gd name="T65" fmla="*/ T64 w 4061"/>
                              <a:gd name="T66" fmla="+- 0 1209 740"/>
                              <a:gd name="T67" fmla="*/ 1209 h 475"/>
                              <a:gd name="T68" fmla="+- 0 2780 2757"/>
                              <a:gd name="T69" fmla="*/ T68 w 4061"/>
                              <a:gd name="T70" fmla="+- 0 1192 740"/>
                              <a:gd name="T71" fmla="*/ 1192 h 475"/>
                              <a:gd name="T72" fmla="+- 0 2763 2757"/>
                              <a:gd name="T73" fmla="*/ T72 w 4061"/>
                              <a:gd name="T74" fmla="+- 0 1167 740"/>
                              <a:gd name="T75" fmla="*/ 1167 h 475"/>
                              <a:gd name="T76" fmla="+- 0 2757 2757"/>
                              <a:gd name="T77" fmla="*/ T76 w 4061"/>
                              <a:gd name="T78" fmla="+- 0 1136 740"/>
                              <a:gd name="T79" fmla="*/ 1136 h 475"/>
                              <a:gd name="T80" fmla="+- 0 2757 2757"/>
                              <a:gd name="T81" fmla="*/ T80 w 4061"/>
                              <a:gd name="T82" fmla="+- 0 820 740"/>
                              <a:gd name="T83" fmla="*/ 820 h 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61" h="475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8" y="7"/>
                                </a:lnTo>
                                <a:lnTo>
                                  <a:pt x="79" y="0"/>
                                </a:lnTo>
                                <a:lnTo>
                                  <a:pt x="3982" y="0"/>
                                </a:lnTo>
                                <a:lnTo>
                                  <a:pt x="4013" y="7"/>
                                </a:lnTo>
                                <a:lnTo>
                                  <a:pt x="4038" y="24"/>
                                </a:lnTo>
                                <a:lnTo>
                                  <a:pt x="4055" y="49"/>
                                </a:lnTo>
                                <a:lnTo>
                                  <a:pt x="4061" y="80"/>
                                </a:lnTo>
                                <a:lnTo>
                                  <a:pt x="4061" y="396"/>
                                </a:lnTo>
                                <a:lnTo>
                                  <a:pt x="4055" y="427"/>
                                </a:lnTo>
                                <a:lnTo>
                                  <a:pt x="4038" y="452"/>
                                </a:lnTo>
                                <a:lnTo>
                                  <a:pt x="4013" y="469"/>
                                </a:lnTo>
                                <a:lnTo>
                                  <a:pt x="3982" y="475"/>
                                </a:lnTo>
                                <a:lnTo>
                                  <a:pt x="79" y="475"/>
                                </a:lnTo>
                                <a:lnTo>
                                  <a:pt x="48" y="469"/>
                                </a:lnTo>
                                <a:lnTo>
                                  <a:pt x="23" y="452"/>
                                </a:lnTo>
                                <a:lnTo>
                                  <a:pt x="6" y="427"/>
                                </a:lnTo>
                                <a:lnTo>
                                  <a:pt x="0" y="396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17B45" id="Group 6" o:spid="_x0000_s1026" style="position:absolute;margin-left:135.65pt;margin-top:9.15pt;width:324pt;height:90.75pt;z-index:-251639808;mso-wrap-distance-left:0;mso-wrap-distance-right:0;mso-position-horizontal-relative:page" coordorigin="2713,183" coordsize="6480,1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">
                <v:shape id="Picture 48" o:spid="_x0000_s1027" type="#_x0000_t75" style="position:absolute;left:2713;top:182;width:6480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">
                  <v:imagedata r:id="rId46" o:title=""/>
                </v:shape>
                <v:shape id="Freeform 49" o:spid="_x0000_s1028" style="position:absolute;left:2757;top:740;width:4061;height:475;visibility:visible;mso-wrap-style:square;v-text-anchor:top" coordsize="4061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" path="m,80l6,49,23,24,48,7,79,,3982,r31,7l4038,24r17,25l4061,80r,316l4055,427r-17,25l4013,469r-31,6l79,475,48,469,23,452,6,427,,396,,80xe" filled="f" strokecolor="red" strokeweight="2.25pt">
                  <v:path arrowok="t" o:connecttype="custom" o:connectlocs="0,820;6,789;23,764;48,747;79,740;3982,740;4013,747;4038,764;4055,789;4061,820;4061,1136;4055,1167;4038,1192;4013,1209;3982,1215;79,1215;48,1209;23,1192;6,1167;0,1136;0,820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26018C5" w14:textId="2FE4507C" w:rsidR="00D46B6B" w:rsidRDefault="00E107C1" w:rsidP="00E107C1">
      <w:pPr>
        <w:pStyle w:val="BodyText"/>
        <w:spacing w:before="158"/>
        <w:ind w:left="728" w:right="840"/>
        <w:rPr>
          <w:rFonts w:ascii="Carlito" w:hAnsi="Carlito" w:cs="Carlito"/>
        </w:rPr>
      </w:pPr>
      <w:r>
        <w:rPr>
          <w:rFonts w:hint="cs"/>
          <w:rtl/>
        </w:rPr>
        <w:t xml:space="preserve">16. </w:t>
      </w:r>
      <w:r w:rsidR="00D46B6B">
        <w:rPr>
          <w:rtl/>
        </w:rPr>
        <w:t>לחזור</w:t>
      </w:r>
      <w:r w:rsidR="00D46B6B">
        <w:rPr>
          <w:spacing w:val="-14"/>
          <w:rtl/>
        </w:rPr>
        <w:t xml:space="preserve"> </w:t>
      </w:r>
      <w:r w:rsidR="00D46B6B">
        <w:rPr>
          <w:rtl/>
        </w:rPr>
        <w:t>לחלון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Explorer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Object</w:t>
      </w:r>
      <w:r w:rsidR="00D46B6B">
        <w:rPr>
          <w:rFonts w:ascii="Times New Roman" w:hAnsi="Times New Roman" w:cs="Times New Roman"/>
          <w:rtl/>
        </w:rPr>
        <w:t xml:space="preserve"> </w:t>
      </w:r>
      <w:r w:rsidR="00D46B6B">
        <w:rPr>
          <w:rFonts w:ascii="Wingdings" w:hAnsi="Wingdings" w:cs="Wingdings"/>
        </w:rPr>
        <w:t></w:t>
      </w:r>
      <w:r w:rsidR="00D46B6B">
        <w:rPr>
          <w:rtl/>
        </w:rPr>
        <w:t>ללחוץ על לחצן רענן כאשר יש לסמן תחילה את תיקיית</w:t>
      </w:r>
      <w:r w:rsidR="00D46B6B">
        <w:rPr>
          <w:rFonts w:ascii="Carlito" w:hAnsi="Carlito" w:cs="Carlito"/>
          <w:rtl/>
        </w:rPr>
        <w:t xml:space="preserve"> </w:t>
      </w:r>
      <w:r w:rsidR="00D46B6B">
        <w:rPr>
          <w:rFonts w:ascii="Carlito" w:hAnsi="Carlito" w:cs="Carlito"/>
        </w:rPr>
        <w:t>Database</w:t>
      </w:r>
    </w:p>
    <w:p w14:paraId="09FA6E9E" w14:textId="06B5416A" w:rsidR="00D46B6B" w:rsidRDefault="00D46B6B" w:rsidP="00E107C1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69BE0963" wp14:editId="48824908">
                <wp:simplePos x="0" y="0"/>
                <wp:positionH relativeFrom="page">
                  <wp:posOffset>2522855</wp:posOffset>
                </wp:positionH>
                <wp:positionV relativeFrom="paragraph">
                  <wp:posOffset>155575</wp:posOffset>
                </wp:positionV>
                <wp:extent cx="2505075" cy="1685925"/>
                <wp:effectExtent l="0" t="3175" r="127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5075" cy="1685925"/>
                          <a:chOff x="3973" y="245"/>
                          <a:chExt cx="3945" cy="2655"/>
                        </a:xfrm>
                      </wpg:grpSpPr>
                      <pic:pic xmlns:pic="http://schemas.openxmlformats.org/drawingml/2006/picture">
                        <pic:nvPicPr>
                          <pic:cNvPr id="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3" y="245"/>
                            <a:ext cx="3945" cy="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Freeform 52"/>
                        <wps:cNvSpPr>
                          <a:spLocks/>
                        </wps:cNvSpPr>
                        <wps:spPr bwMode="auto">
                          <a:xfrm>
                            <a:off x="6221" y="638"/>
                            <a:ext cx="529" cy="434"/>
                          </a:xfrm>
                          <a:custGeom>
                            <a:avLst/>
                            <a:gdLst>
                              <a:gd name="T0" fmla="+- 0 6221 6221"/>
                              <a:gd name="T1" fmla="*/ T0 w 529"/>
                              <a:gd name="T2" fmla="+- 0 711 638"/>
                              <a:gd name="T3" fmla="*/ 711 h 434"/>
                              <a:gd name="T4" fmla="+- 0 6227 6221"/>
                              <a:gd name="T5" fmla="*/ T4 w 529"/>
                              <a:gd name="T6" fmla="+- 0 683 638"/>
                              <a:gd name="T7" fmla="*/ 683 h 434"/>
                              <a:gd name="T8" fmla="+- 0 6242 6221"/>
                              <a:gd name="T9" fmla="*/ T8 w 529"/>
                              <a:gd name="T10" fmla="+- 0 660 638"/>
                              <a:gd name="T11" fmla="*/ 660 h 434"/>
                              <a:gd name="T12" fmla="+- 0 6265 6221"/>
                              <a:gd name="T13" fmla="*/ T12 w 529"/>
                              <a:gd name="T14" fmla="+- 0 644 638"/>
                              <a:gd name="T15" fmla="*/ 644 h 434"/>
                              <a:gd name="T16" fmla="+- 0 6293 6221"/>
                              <a:gd name="T17" fmla="*/ T16 w 529"/>
                              <a:gd name="T18" fmla="+- 0 638 638"/>
                              <a:gd name="T19" fmla="*/ 638 h 434"/>
                              <a:gd name="T20" fmla="+- 0 6678 6221"/>
                              <a:gd name="T21" fmla="*/ T20 w 529"/>
                              <a:gd name="T22" fmla="+- 0 638 638"/>
                              <a:gd name="T23" fmla="*/ 638 h 434"/>
                              <a:gd name="T24" fmla="+- 0 6706 6221"/>
                              <a:gd name="T25" fmla="*/ T24 w 529"/>
                              <a:gd name="T26" fmla="+- 0 644 638"/>
                              <a:gd name="T27" fmla="*/ 644 h 434"/>
                              <a:gd name="T28" fmla="+- 0 6729 6221"/>
                              <a:gd name="T29" fmla="*/ T28 w 529"/>
                              <a:gd name="T30" fmla="+- 0 660 638"/>
                              <a:gd name="T31" fmla="*/ 660 h 434"/>
                              <a:gd name="T32" fmla="+- 0 6744 6221"/>
                              <a:gd name="T33" fmla="*/ T32 w 529"/>
                              <a:gd name="T34" fmla="+- 0 683 638"/>
                              <a:gd name="T35" fmla="*/ 683 h 434"/>
                              <a:gd name="T36" fmla="+- 0 6750 6221"/>
                              <a:gd name="T37" fmla="*/ T36 w 529"/>
                              <a:gd name="T38" fmla="+- 0 711 638"/>
                              <a:gd name="T39" fmla="*/ 711 h 434"/>
                              <a:gd name="T40" fmla="+- 0 6750 6221"/>
                              <a:gd name="T41" fmla="*/ T40 w 529"/>
                              <a:gd name="T42" fmla="+- 0 1000 638"/>
                              <a:gd name="T43" fmla="*/ 1000 h 434"/>
                              <a:gd name="T44" fmla="+- 0 6744 6221"/>
                              <a:gd name="T45" fmla="*/ T44 w 529"/>
                              <a:gd name="T46" fmla="+- 0 1028 638"/>
                              <a:gd name="T47" fmla="*/ 1028 h 434"/>
                              <a:gd name="T48" fmla="+- 0 6729 6221"/>
                              <a:gd name="T49" fmla="*/ T48 w 529"/>
                              <a:gd name="T50" fmla="+- 0 1051 638"/>
                              <a:gd name="T51" fmla="*/ 1051 h 434"/>
                              <a:gd name="T52" fmla="+- 0 6706 6221"/>
                              <a:gd name="T53" fmla="*/ T52 w 529"/>
                              <a:gd name="T54" fmla="+- 0 1067 638"/>
                              <a:gd name="T55" fmla="*/ 1067 h 434"/>
                              <a:gd name="T56" fmla="+- 0 6678 6221"/>
                              <a:gd name="T57" fmla="*/ T56 w 529"/>
                              <a:gd name="T58" fmla="+- 0 1072 638"/>
                              <a:gd name="T59" fmla="*/ 1072 h 434"/>
                              <a:gd name="T60" fmla="+- 0 6293 6221"/>
                              <a:gd name="T61" fmla="*/ T60 w 529"/>
                              <a:gd name="T62" fmla="+- 0 1072 638"/>
                              <a:gd name="T63" fmla="*/ 1072 h 434"/>
                              <a:gd name="T64" fmla="+- 0 6265 6221"/>
                              <a:gd name="T65" fmla="*/ T64 w 529"/>
                              <a:gd name="T66" fmla="+- 0 1067 638"/>
                              <a:gd name="T67" fmla="*/ 1067 h 434"/>
                              <a:gd name="T68" fmla="+- 0 6242 6221"/>
                              <a:gd name="T69" fmla="*/ T68 w 529"/>
                              <a:gd name="T70" fmla="+- 0 1051 638"/>
                              <a:gd name="T71" fmla="*/ 1051 h 434"/>
                              <a:gd name="T72" fmla="+- 0 6227 6221"/>
                              <a:gd name="T73" fmla="*/ T72 w 529"/>
                              <a:gd name="T74" fmla="+- 0 1028 638"/>
                              <a:gd name="T75" fmla="*/ 1028 h 434"/>
                              <a:gd name="T76" fmla="+- 0 6221 6221"/>
                              <a:gd name="T77" fmla="*/ T76 w 529"/>
                              <a:gd name="T78" fmla="+- 0 1000 638"/>
                              <a:gd name="T79" fmla="*/ 1000 h 434"/>
                              <a:gd name="T80" fmla="+- 0 6221 6221"/>
                              <a:gd name="T81" fmla="*/ T80 w 529"/>
                              <a:gd name="T82" fmla="+- 0 711 638"/>
                              <a:gd name="T83" fmla="*/ 711 h 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29" h="434">
                                <a:moveTo>
                                  <a:pt x="0" y="73"/>
                                </a:moveTo>
                                <a:lnTo>
                                  <a:pt x="6" y="45"/>
                                </a:lnTo>
                                <a:lnTo>
                                  <a:pt x="21" y="22"/>
                                </a:lnTo>
                                <a:lnTo>
                                  <a:pt x="44" y="6"/>
                                </a:lnTo>
                                <a:lnTo>
                                  <a:pt x="72" y="0"/>
                                </a:lnTo>
                                <a:lnTo>
                                  <a:pt x="457" y="0"/>
                                </a:lnTo>
                                <a:lnTo>
                                  <a:pt x="485" y="6"/>
                                </a:lnTo>
                                <a:lnTo>
                                  <a:pt x="508" y="22"/>
                                </a:lnTo>
                                <a:lnTo>
                                  <a:pt x="523" y="45"/>
                                </a:lnTo>
                                <a:lnTo>
                                  <a:pt x="529" y="73"/>
                                </a:lnTo>
                                <a:lnTo>
                                  <a:pt x="529" y="362"/>
                                </a:lnTo>
                                <a:lnTo>
                                  <a:pt x="523" y="390"/>
                                </a:lnTo>
                                <a:lnTo>
                                  <a:pt x="508" y="413"/>
                                </a:lnTo>
                                <a:lnTo>
                                  <a:pt x="485" y="429"/>
                                </a:lnTo>
                                <a:lnTo>
                                  <a:pt x="457" y="434"/>
                                </a:lnTo>
                                <a:lnTo>
                                  <a:pt x="72" y="434"/>
                                </a:lnTo>
                                <a:lnTo>
                                  <a:pt x="44" y="429"/>
                                </a:lnTo>
                                <a:lnTo>
                                  <a:pt x="21" y="413"/>
                                </a:lnTo>
                                <a:lnTo>
                                  <a:pt x="6" y="390"/>
                                </a:lnTo>
                                <a:lnTo>
                                  <a:pt x="0" y="362"/>
                                </a:lnTo>
                                <a:lnTo>
                                  <a:pt x="0" y="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67FE3" id="Group 1" o:spid="_x0000_s1026" style="position:absolute;margin-left:198.65pt;margin-top:12.25pt;width:197.25pt;height:132.75pt;z-index:-251638784;mso-wrap-distance-left:0;mso-wrap-distance-right:0;mso-position-horizontal-relative:page" coordorigin="3973,245" coordsize="3945,2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">
                <v:shape id="Picture 51" o:spid="_x0000_s1027" type="#_x0000_t75" style="position:absolute;left:3973;top:245;width:3945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">
                  <v:imagedata r:id="rId48" o:title=""/>
                </v:shape>
                <v:shape id="Freeform 52" o:spid="_x0000_s1028" style="position:absolute;left:6221;top:638;width:529;height:434;visibility:visible;mso-wrap-style:square;v-text-anchor:top" coordsize="529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" path="m,73l6,45,21,22,44,6,72,,457,r28,6l508,22r15,23l529,73r,289l523,390r-15,23l485,429r-28,5l72,434,44,429,21,413,6,390,,362,,73xe" filled="f" strokecolor="red" strokeweight="2.25pt">
                  <v:path arrowok="t" o:connecttype="custom" o:connectlocs="0,711;6,683;21,660;44,644;72,638;457,638;485,644;508,660;523,683;529,711;529,1000;523,1028;508,1051;485,1067;457,1072;72,1072;44,1067;21,1051;6,1028;0,1000;0,711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sectPr w:rsidR="00D46B6B" w:rsidSect="00876C5F">
      <w:headerReference w:type="default" r:id="rId49"/>
      <w:footerReference w:type="default" r:id="rId50"/>
      <w:pgSz w:w="12240" w:h="15840"/>
      <w:pgMar w:top="1808" w:right="880" w:bottom="0" w:left="0" w:header="426" w:footer="466" w:gutter="0"/>
      <w:cols w:space="720" w:equalWidth="0">
        <w:col w:w="1136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A4E03" w14:textId="77777777" w:rsidR="0098721E" w:rsidRDefault="0098721E" w:rsidP="004E6E9E">
      <w:pPr>
        <w:spacing w:after="0" w:line="240" w:lineRule="auto"/>
      </w:pPr>
      <w:r>
        <w:separator/>
      </w:r>
    </w:p>
  </w:endnote>
  <w:endnote w:type="continuationSeparator" w:id="0">
    <w:p w14:paraId="2064C80E" w14:textId="77777777" w:rsidR="0098721E" w:rsidRDefault="0098721E" w:rsidP="004E6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86E81" w14:textId="0FF72201" w:rsidR="00746A5E" w:rsidRDefault="00746A5E">
    <w:pPr>
      <w:pStyle w:val="Footer"/>
    </w:pPr>
    <w:r w:rsidRPr="00402350">
      <w:rPr>
        <w:noProof/>
      </w:rPr>
      <w:drawing>
        <wp:anchor distT="0" distB="0" distL="114300" distR="114300" simplePos="0" relativeHeight="251660288" behindDoc="0" locked="0" layoutInCell="1" allowOverlap="1" wp14:anchorId="16E0369D" wp14:editId="329BEBFE">
          <wp:simplePos x="0" y="0"/>
          <wp:positionH relativeFrom="column">
            <wp:posOffset>4899660</wp:posOffset>
          </wp:positionH>
          <wp:positionV relativeFrom="paragraph">
            <wp:posOffset>174625</wp:posOffset>
          </wp:positionV>
          <wp:extent cx="885720" cy="885720"/>
          <wp:effectExtent l="0" t="0" r="0" b="0"/>
          <wp:wrapSquare wrapText="bothSides"/>
          <wp:docPr id="62" name="Picture 11" descr="Logo, company name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D5B8B34F-DFCB-5208-45CD-CD44786ED7D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 descr="Logo, company name&#10;&#10;Description automatically generated">
                    <a:extLst>
                      <a:ext uri="{FF2B5EF4-FFF2-40B4-BE49-F238E27FC236}">
                        <a16:creationId xmlns:a16="http://schemas.microsoft.com/office/drawing/2014/main" id="{D5B8B34F-DFCB-5208-45CD-CD44786ED7D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EFD"/>
                      </a:clrFrom>
                      <a:clrTo>
                        <a:srgbClr val="FFFE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720" cy="885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E6D60" w14:textId="77777777" w:rsidR="00876C5F" w:rsidRDefault="00402350" w:rsidP="00402350">
    <w:pPr>
      <w:pStyle w:val="Footer"/>
    </w:pPr>
    <w:r w:rsidRPr="00402350">
      <w:rPr>
        <w:noProof/>
      </w:rPr>
      <w:drawing>
        <wp:anchor distT="0" distB="0" distL="114300" distR="114300" simplePos="0" relativeHeight="251658240" behindDoc="0" locked="0" layoutInCell="1" allowOverlap="1" wp14:anchorId="690C40F9" wp14:editId="16258845">
          <wp:simplePos x="0" y="0"/>
          <wp:positionH relativeFrom="column">
            <wp:posOffset>43383</wp:posOffset>
          </wp:positionH>
          <wp:positionV relativeFrom="paragraph">
            <wp:posOffset>-461848</wp:posOffset>
          </wp:positionV>
          <wp:extent cx="885720" cy="885720"/>
          <wp:effectExtent l="0" t="0" r="0" b="0"/>
          <wp:wrapSquare wrapText="bothSides"/>
          <wp:docPr id="74" name="Picture 11" descr="Logo, company name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D5B8B34F-DFCB-5208-45CD-CD44786ED7D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 descr="Logo, company name&#10;&#10;Description automatically generated">
                    <a:extLst>
                      <a:ext uri="{FF2B5EF4-FFF2-40B4-BE49-F238E27FC236}">
                        <a16:creationId xmlns:a16="http://schemas.microsoft.com/office/drawing/2014/main" id="{D5B8B34F-DFCB-5208-45CD-CD44786ED7D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EFD"/>
                      </a:clrFrom>
                      <a:clrTo>
                        <a:srgbClr val="FFFE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720" cy="885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14604" w14:textId="77777777" w:rsidR="0098721E" w:rsidRDefault="0098721E" w:rsidP="004E6E9E">
      <w:pPr>
        <w:spacing w:after="0" w:line="240" w:lineRule="auto"/>
      </w:pPr>
      <w:r>
        <w:separator/>
      </w:r>
    </w:p>
  </w:footnote>
  <w:footnote w:type="continuationSeparator" w:id="0">
    <w:p w14:paraId="3CEDE7DA" w14:textId="77777777" w:rsidR="0098721E" w:rsidRDefault="0098721E" w:rsidP="004E6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B9341" w14:textId="77777777" w:rsidR="00746A5E" w:rsidRDefault="00746A5E" w:rsidP="00746A5E">
    <w:pPr>
      <w:pStyle w:val="Header"/>
      <w:jc w:val="center"/>
    </w:pPr>
    <w:r w:rsidRPr="008B6A04">
      <w:rPr>
        <w:noProof/>
      </w:rPr>
      <w:drawing>
        <wp:inline distT="0" distB="0" distL="0" distR="0" wp14:anchorId="7E8D2111" wp14:editId="073A7E25">
          <wp:extent cx="4477338" cy="623875"/>
          <wp:effectExtent l="0" t="0" r="0" b="5080"/>
          <wp:docPr id="59" name="תמונה 15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1A71DEBE-3227-4549-95BC-1F7106B3E2D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תמונה 15" descr="Logo&#10;&#10;Description automatically generated">
                    <a:extLst>
                      <a:ext uri="{FF2B5EF4-FFF2-40B4-BE49-F238E27FC236}">
                        <a16:creationId xmlns:a16="http://schemas.microsoft.com/office/drawing/2014/main" id="{1A71DEBE-3227-4549-95BC-1F7106B3E2D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clrChange>
                      <a:clrFrom>
                        <a:srgbClr val="FFFEFD"/>
                      </a:clrFrom>
                      <a:clrTo>
                        <a:srgbClr val="FFFEFD">
                          <a:alpha val="0"/>
                        </a:srgbClr>
                      </a:clrTo>
                    </a:clrChange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9943" cy="62841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5EA784AA" w14:textId="77777777" w:rsidR="00D46B6B" w:rsidRDefault="00D46B6B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BB05A" w14:textId="77777777" w:rsidR="00F16F4E" w:rsidRDefault="00F16F4E" w:rsidP="00C2071C">
    <w:pPr>
      <w:pStyle w:val="Header"/>
      <w:jc w:val="center"/>
    </w:pPr>
    <w:r w:rsidRPr="008B6A04">
      <w:rPr>
        <w:noProof/>
      </w:rPr>
      <w:drawing>
        <wp:inline distT="0" distB="0" distL="0" distR="0" wp14:anchorId="57F1C039" wp14:editId="706836D3">
          <wp:extent cx="4477338" cy="623875"/>
          <wp:effectExtent l="0" t="0" r="0" b="5080"/>
          <wp:docPr id="73" name="תמונה 15" descr="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1A71DEBE-3227-4549-95BC-1F7106B3E2D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תמונה 15" descr="Logo&#10;&#10;Description automatically generated">
                    <a:extLst>
                      <a:ext uri="{FF2B5EF4-FFF2-40B4-BE49-F238E27FC236}">
                        <a16:creationId xmlns:a16="http://schemas.microsoft.com/office/drawing/2014/main" id="{1A71DEBE-3227-4549-95BC-1F7106B3E2D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clrChange>
                      <a:clrFrom>
                        <a:srgbClr val="FFFEFD"/>
                      </a:clrFrom>
                      <a:clrTo>
                        <a:srgbClr val="FFFEFD">
                          <a:alpha val="0"/>
                        </a:srgbClr>
                      </a:clrTo>
                    </a:clrChange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09943" cy="62841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E3728"/>
    <w:multiLevelType w:val="hybridMultilevel"/>
    <w:tmpl w:val="77CAD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F75B0"/>
    <w:multiLevelType w:val="hybridMultilevel"/>
    <w:tmpl w:val="8A5C63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61DD9"/>
    <w:multiLevelType w:val="multilevel"/>
    <w:tmpl w:val="987A08A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3" w15:restartNumberingAfterBreak="0">
    <w:nsid w:val="374D533B"/>
    <w:multiLevelType w:val="hybridMultilevel"/>
    <w:tmpl w:val="6DE8C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E0BE7"/>
    <w:multiLevelType w:val="hybridMultilevel"/>
    <w:tmpl w:val="BEEAAD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E3AD6"/>
    <w:multiLevelType w:val="hybridMultilevel"/>
    <w:tmpl w:val="E23801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036366">
    <w:abstractNumId w:val="5"/>
  </w:num>
  <w:num w:numId="2" w16cid:durableId="781072927">
    <w:abstractNumId w:val="2"/>
  </w:num>
  <w:num w:numId="3" w16cid:durableId="624585488">
    <w:abstractNumId w:val="1"/>
  </w:num>
  <w:num w:numId="4" w16cid:durableId="99380646">
    <w:abstractNumId w:val="4"/>
  </w:num>
  <w:num w:numId="5" w16cid:durableId="538667119">
    <w:abstractNumId w:val="3"/>
  </w:num>
  <w:num w:numId="6" w16cid:durableId="537401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E4"/>
    <w:rsid w:val="00002857"/>
    <w:rsid w:val="00021C7A"/>
    <w:rsid w:val="00023790"/>
    <w:rsid w:val="00034BE2"/>
    <w:rsid w:val="000436F5"/>
    <w:rsid w:val="000605E2"/>
    <w:rsid w:val="00075E07"/>
    <w:rsid w:val="000E2A29"/>
    <w:rsid w:val="000F1972"/>
    <w:rsid w:val="001056CF"/>
    <w:rsid w:val="00107559"/>
    <w:rsid w:val="00121F59"/>
    <w:rsid w:val="00141A2E"/>
    <w:rsid w:val="0017041C"/>
    <w:rsid w:val="001B4064"/>
    <w:rsid w:val="001B7CE4"/>
    <w:rsid w:val="001D1CA1"/>
    <w:rsid w:val="001D2919"/>
    <w:rsid w:val="001E44E0"/>
    <w:rsid w:val="001E493B"/>
    <w:rsid w:val="001E52B7"/>
    <w:rsid w:val="0020332A"/>
    <w:rsid w:val="00212AF0"/>
    <w:rsid w:val="0023582B"/>
    <w:rsid w:val="00266934"/>
    <w:rsid w:val="00302519"/>
    <w:rsid w:val="003246FE"/>
    <w:rsid w:val="00325120"/>
    <w:rsid w:val="0035232A"/>
    <w:rsid w:val="00395483"/>
    <w:rsid w:val="003B25C6"/>
    <w:rsid w:val="003D0F3F"/>
    <w:rsid w:val="003F1577"/>
    <w:rsid w:val="00402350"/>
    <w:rsid w:val="004067A3"/>
    <w:rsid w:val="004155ED"/>
    <w:rsid w:val="00423D0D"/>
    <w:rsid w:val="004477E3"/>
    <w:rsid w:val="00450C1F"/>
    <w:rsid w:val="00460A08"/>
    <w:rsid w:val="00470013"/>
    <w:rsid w:val="00485C3D"/>
    <w:rsid w:val="00495522"/>
    <w:rsid w:val="004A3244"/>
    <w:rsid w:val="004A4C17"/>
    <w:rsid w:val="004D75E6"/>
    <w:rsid w:val="004E6E9E"/>
    <w:rsid w:val="0050064A"/>
    <w:rsid w:val="005070DE"/>
    <w:rsid w:val="00537A46"/>
    <w:rsid w:val="005854F1"/>
    <w:rsid w:val="00596D38"/>
    <w:rsid w:val="005B1591"/>
    <w:rsid w:val="005B2DED"/>
    <w:rsid w:val="005B60C8"/>
    <w:rsid w:val="005E4F5F"/>
    <w:rsid w:val="005F2A34"/>
    <w:rsid w:val="005F749F"/>
    <w:rsid w:val="00611C16"/>
    <w:rsid w:val="00660C23"/>
    <w:rsid w:val="006640D3"/>
    <w:rsid w:val="006A476D"/>
    <w:rsid w:val="006B5B0A"/>
    <w:rsid w:val="006E0E95"/>
    <w:rsid w:val="006F0B86"/>
    <w:rsid w:val="006F4C2A"/>
    <w:rsid w:val="0070606A"/>
    <w:rsid w:val="00716B20"/>
    <w:rsid w:val="00746A5E"/>
    <w:rsid w:val="0074786E"/>
    <w:rsid w:val="007A1D5C"/>
    <w:rsid w:val="007A76DE"/>
    <w:rsid w:val="007B455E"/>
    <w:rsid w:val="007C2582"/>
    <w:rsid w:val="007E1358"/>
    <w:rsid w:val="007E63BA"/>
    <w:rsid w:val="007F3CFF"/>
    <w:rsid w:val="00840009"/>
    <w:rsid w:val="0084278F"/>
    <w:rsid w:val="0087589E"/>
    <w:rsid w:val="00876C5F"/>
    <w:rsid w:val="008B6A04"/>
    <w:rsid w:val="009020E9"/>
    <w:rsid w:val="009230D4"/>
    <w:rsid w:val="00927FF2"/>
    <w:rsid w:val="00931FD3"/>
    <w:rsid w:val="00981909"/>
    <w:rsid w:val="00982FC2"/>
    <w:rsid w:val="0098721E"/>
    <w:rsid w:val="00987908"/>
    <w:rsid w:val="00995ED3"/>
    <w:rsid w:val="009B591A"/>
    <w:rsid w:val="009E711D"/>
    <w:rsid w:val="00A2087D"/>
    <w:rsid w:val="00A31568"/>
    <w:rsid w:val="00A338F0"/>
    <w:rsid w:val="00A66199"/>
    <w:rsid w:val="00A7537F"/>
    <w:rsid w:val="00A871A9"/>
    <w:rsid w:val="00A925DE"/>
    <w:rsid w:val="00AA1B76"/>
    <w:rsid w:val="00AA468E"/>
    <w:rsid w:val="00AE18B2"/>
    <w:rsid w:val="00AE1B08"/>
    <w:rsid w:val="00AE375E"/>
    <w:rsid w:val="00B15B67"/>
    <w:rsid w:val="00B2366D"/>
    <w:rsid w:val="00B26702"/>
    <w:rsid w:val="00B31665"/>
    <w:rsid w:val="00B4718C"/>
    <w:rsid w:val="00B520DF"/>
    <w:rsid w:val="00B80A25"/>
    <w:rsid w:val="00B845E7"/>
    <w:rsid w:val="00B9313F"/>
    <w:rsid w:val="00BB3D99"/>
    <w:rsid w:val="00BE3089"/>
    <w:rsid w:val="00BE5EF5"/>
    <w:rsid w:val="00BE707F"/>
    <w:rsid w:val="00BF5600"/>
    <w:rsid w:val="00C0367B"/>
    <w:rsid w:val="00C068B5"/>
    <w:rsid w:val="00C13929"/>
    <w:rsid w:val="00C2071C"/>
    <w:rsid w:val="00C360AA"/>
    <w:rsid w:val="00C47108"/>
    <w:rsid w:val="00C5787D"/>
    <w:rsid w:val="00C70A4A"/>
    <w:rsid w:val="00C72C9F"/>
    <w:rsid w:val="00C9412C"/>
    <w:rsid w:val="00CB5DBD"/>
    <w:rsid w:val="00CC2C3B"/>
    <w:rsid w:val="00CC5FED"/>
    <w:rsid w:val="00CD2FDB"/>
    <w:rsid w:val="00CD386B"/>
    <w:rsid w:val="00D02A03"/>
    <w:rsid w:val="00D105E6"/>
    <w:rsid w:val="00D15098"/>
    <w:rsid w:val="00D273F4"/>
    <w:rsid w:val="00D3395E"/>
    <w:rsid w:val="00D41E57"/>
    <w:rsid w:val="00D46B6B"/>
    <w:rsid w:val="00D57BB6"/>
    <w:rsid w:val="00D62C10"/>
    <w:rsid w:val="00D62FE8"/>
    <w:rsid w:val="00D6389B"/>
    <w:rsid w:val="00D917A9"/>
    <w:rsid w:val="00D9509B"/>
    <w:rsid w:val="00D96F34"/>
    <w:rsid w:val="00D976E8"/>
    <w:rsid w:val="00DA4308"/>
    <w:rsid w:val="00DE1857"/>
    <w:rsid w:val="00DE63D1"/>
    <w:rsid w:val="00E01442"/>
    <w:rsid w:val="00E107C1"/>
    <w:rsid w:val="00E32CA3"/>
    <w:rsid w:val="00E52509"/>
    <w:rsid w:val="00E546D2"/>
    <w:rsid w:val="00E61B07"/>
    <w:rsid w:val="00E71070"/>
    <w:rsid w:val="00E835DD"/>
    <w:rsid w:val="00E950C4"/>
    <w:rsid w:val="00EA0544"/>
    <w:rsid w:val="00EB4B4C"/>
    <w:rsid w:val="00EB4DAE"/>
    <w:rsid w:val="00EC45EB"/>
    <w:rsid w:val="00ED63DA"/>
    <w:rsid w:val="00EE0DB4"/>
    <w:rsid w:val="00EE23FD"/>
    <w:rsid w:val="00EF053B"/>
    <w:rsid w:val="00F15348"/>
    <w:rsid w:val="00F16F4E"/>
    <w:rsid w:val="00F325FE"/>
    <w:rsid w:val="00F56EA9"/>
    <w:rsid w:val="00F84719"/>
    <w:rsid w:val="00FA7058"/>
    <w:rsid w:val="00FB2CA1"/>
    <w:rsid w:val="00FC3E13"/>
    <w:rsid w:val="00FD17B3"/>
    <w:rsid w:val="00FF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16892CF"/>
  <w15:chartTrackingRefBased/>
  <w15:docId w15:val="{D97690EC-33AF-47EA-A805-A49D2C2DB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1"/>
    <w:qFormat/>
    <w:rsid w:val="005854F1"/>
    <w:pPr>
      <w:keepNext/>
      <w:keepLines/>
      <w:spacing w:before="240" w:after="0"/>
      <w:outlineLvl w:val="0"/>
    </w:pPr>
    <w:rPr>
      <w:rFonts w:ascii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6E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E9E"/>
  </w:style>
  <w:style w:type="paragraph" w:styleId="Footer">
    <w:name w:val="footer"/>
    <w:basedOn w:val="Normal"/>
    <w:link w:val="FooterChar"/>
    <w:uiPriority w:val="99"/>
    <w:unhideWhenUsed/>
    <w:rsid w:val="004E6E9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E9E"/>
  </w:style>
  <w:style w:type="paragraph" w:customStyle="1" w:styleId="Heading11">
    <w:name w:val="Heading 11"/>
    <w:basedOn w:val="Normal"/>
    <w:next w:val="Normal"/>
    <w:uiPriority w:val="1"/>
    <w:qFormat/>
    <w:rsid w:val="005854F1"/>
    <w:pPr>
      <w:widowControl w:val="0"/>
      <w:autoSpaceDE w:val="0"/>
      <w:autoSpaceDN w:val="0"/>
      <w:bidi w:val="0"/>
      <w:adjustRightInd w:val="0"/>
      <w:spacing w:after="0" w:line="240" w:lineRule="auto"/>
      <w:ind w:left="1312"/>
      <w:outlineLvl w:val="0"/>
    </w:pPr>
    <w:rPr>
      <w:rFonts w:ascii="Arial" w:eastAsia="Times New Roman" w:hAnsi="Arial" w:cs="Arial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5854F1"/>
    <w:rPr>
      <w:rFonts w:ascii="Arial" w:hAnsi="Arial" w:cs="Arial"/>
      <w:b/>
      <w:bCs/>
      <w:sz w:val="24"/>
      <w:szCs w:val="24"/>
    </w:rPr>
  </w:style>
  <w:style w:type="paragraph" w:customStyle="1" w:styleId="BodyText1">
    <w:name w:val="Body Text1"/>
    <w:basedOn w:val="Normal"/>
    <w:next w:val="BodyText"/>
    <w:link w:val="BodyTextChar"/>
    <w:uiPriority w:val="1"/>
    <w:qFormat/>
    <w:rsid w:val="005854F1"/>
    <w:pPr>
      <w:widowControl w:val="0"/>
      <w:autoSpaceDE w:val="0"/>
      <w:autoSpaceDN w:val="0"/>
      <w:bidi w:val="0"/>
      <w:adjustRightInd w:val="0"/>
      <w:spacing w:after="0" w:line="240" w:lineRule="auto"/>
    </w:pPr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1"/>
    <w:uiPriority w:val="1"/>
    <w:rsid w:val="005854F1"/>
    <w:rPr>
      <w:rFonts w:ascii="Arial" w:hAnsi="Arial" w:cs="Arial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5854F1"/>
    <w:pPr>
      <w:widowControl w:val="0"/>
      <w:autoSpaceDE w:val="0"/>
      <w:autoSpaceDN w:val="0"/>
      <w:bidi w:val="0"/>
      <w:adjustRightInd w:val="0"/>
      <w:spacing w:before="54" w:after="0" w:line="240" w:lineRule="auto"/>
      <w:jc w:val="right"/>
    </w:pPr>
    <w:rPr>
      <w:rFonts w:ascii="Miriam" w:eastAsia="Times New Roman" w:hAnsi="Miriam" w:cs="Miriam"/>
      <w:sz w:val="24"/>
      <w:szCs w:val="24"/>
    </w:rPr>
  </w:style>
  <w:style w:type="character" w:customStyle="1" w:styleId="Heading1Char1">
    <w:name w:val="Heading 1 Char1"/>
    <w:basedOn w:val="DefaultParagraphFont"/>
    <w:uiPriority w:val="9"/>
    <w:rsid w:val="00585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1"/>
    <w:uiPriority w:val="99"/>
    <w:unhideWhenUsed/>
    <w:rsid w:val="005854F1"/>
    <w:pPr>
      <w:spacing w:after="120"/>
    </w:pPr>
  </w:style>
  <w:style w:type="character" w:customStyle="1" w:styleId="BodyTextChar1">
    <w:name w:val="Body Text Char1"/>
    <w:basedOn w:val="DefaultParagraphFont"/>
    <w:link w:val="BodyText"/>
    <w:uiPriority w:val="99"/>
    <w:rsid w:val="00585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393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1800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564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14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434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338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958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845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03405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8603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4513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6423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0595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8019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955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28548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174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30.png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47" Type="http://schemas.openxmlformats.org/officeDocument/2006/relationships/image" Target="media/image31.png"/><Relationship Id="rId50" Type="http://schemas.openxmlformats.org/officeDocument/2006/relationships/footer" Target="footer2.xml"/><Relationship Id="rId7" Type="http://schemas.openxmlformats.org/officeDocument/2006/relationships/hyperlink" Target="https://www.microsoft.com/en-us/sql-server/sql-server-downloads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20.jpe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4.jpeg"/><Relationship Id="rId28" Type="http://schemas.openxmlformats.org/officeDocument/2006/relationships/image" Target="media/image15.jpeg"/><Relationship Id="rId36" Type="http://schemas.openxmlformats.org/officeDocument/2006/relationships/image" Target="media/image22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8.png"/><Relationship Id="rId30" Type="http://schemas.openxmlformats.org/officeDocument/2006/relationships/image" Target="media/image17.jpeg"/><Relationship Id="rId35" Type="http://schemas.openxmlformats.org/officeDocument/2006/relationships/image" Target="media/image26.jpeg"/><Relationship Id="rId43" Type="http://schemas.openxmlformats.org/officeDocument/2006/relationships/image" Target="media/image27.jpe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3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g\OneDrive%20-%20Academic%20Western%20Galilee%20College\Documents\Personal\&#1502;&#1514;&#1504;&#1505;\QA\QA-13-06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</TotalTime>
  <Pages>9</Pages>
  <Words>208</Words>
  <Characters>1190</Characters>
  <Application>Microsoft Office Word</Application>
  <DocSecurity>0</DocSecurity>
  <Lines>9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אלכס גורבצ'וב</dc:creator>
  <cp:keywords/>
  <dc:description/>
  <cp:lastModifiedBy>אלכס גורבצ'וב</cp:lastModifiedBy>
  <cp:revision>19</cp:revision>
  <cp:lastPrinted>2021-02-16T07:13:00Z</cp:lastPrinted>
  <dcterms:created xsi:type="dcterms:W3CDTF">2022-07-18T13:53:00Z</dcterms:created>
  <dcterms:modified xsi:type="dcterms:W3CDTF">2022-07-18T14:12:00Z</dcterms:modified>
</cp:coreProperties>
</file>